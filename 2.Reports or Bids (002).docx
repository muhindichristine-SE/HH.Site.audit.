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412C" w14:textId="7A81780F" w:rsidR="00DC0958" w:rsidRPr="000B2645" w:rsidRDefault="00ED50E1" w:rsidP="00F53746">
      <w:pPr>
        <w:sectPr w:rsidR="00DC0958" w:rsidRPr="000B2645" w:rsidSect="00EC59B8">
          <w:pgSz w:w="11906" w:h="16838" w:code="9"/>
          <w:pgMar w:top="510" w:right="1134" w:bottom="964" w:left="1022" w:header="570" w:footer="510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57D4697" wp14:editId="498E6FA2">
                <wp:simplePos x="0" y="0"/>
                <wp:positionH relativeFrom="margin">
                  <wp:align>center</wp:align>
                </wp:positionH>
                <wp:positionV relativeFrom="paragraph">
                  <wp:posOffset>730250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22CA1" w14:textId="4E29F562" w:rsidR="00ED50E1" w:rsidRPr="00ED50E1" w:rsidRDefault="00ED50E1" w:rsidP="00ED50E1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ED50E1">
                              <w:rPr>
                                <w:sz w:val="40"/>
                                <w:szCs w:val="40"/>
                              </w:rPr>
                              <w:t>CLIENTS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D46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7.5pt;width:185.9pt;height:110.6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" filled="f" stroked="f">
                <v:textbox style="mso-fit-shape-to-text:t">
                  <w:txbxContent>
                    <w:p w14:paraId="04422CA1" w14:textId="4E29F562" w:rsidR="00ED50E1" w:rsidRPr="00ED50E1" w:rsidRDefault="00ED50E1" w:rsidP="00ED50E1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ED50E1">
                        <w:rPr>
                          <w:sz w:val="40"/>
                          <w:szCs w:val="40"/>
                        </w:rPr>
                        <w:t>CLIENTS LOGO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7AE52497" wp14:editId="7837E791">
            <wp:simplePos x="0" y="0"/>
            <wp:positionH relativeFrom="page">
              <wp:posOffset>14605</wp:posOffset>
            </wp:positionH>
            <wp:positionV relativeFrom="paragraph">
              <wp:posOffset>9178925</wp:posOffset>
            </wp:positionV>
            <wp:extent cx="2157730" cy="1176020"/>
            <wp:effectExtent l="0" t="0" r="0" b="5080"/>
            <wp:wrapNone/>
            <wp:docPr id="231734950" name="Picture 2" descr="A black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3650" name="Picture 2" descr="A black and grey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21577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310F4596" wp14:editId="159B0C69">
            <wp:simplePos x="0" y="0"/>
            <wp:positionH relativeFrom="page">
              <wp:posOffset>5417211</wp:posOffset>
            </wp:positionH>
            <wp:positionV relativeFrom="paragraph">
              <wp:posOffset>9178925</wp:posOffset>
            </wp:positionV>
            <wp:extent cx="2157730" cy="1176020"/>
            <wp:effectExtent l="0" t="0" r="0" b="5080"/>
            <wp:wrapNone/>
            <wp:docPr id="1226377922" name="Picture 2" descr="A black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3650" name="Picture 2" descr="A black and grey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577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2536">
        <w:rPr>
          <w:rFonts w:ascii="Times New Roman" w:eastAsia="Times New Roman" w:hAnsi="Times New Roman" w:cs="Times New Roman"/>
          <w:noProof/>
          <w:color w:val="auto"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F4065E3" wp14:editId="45854996">
                <wp:simplePos x="0" y="0"/>
                <wp:positionH relativeFrom="page">
                  <wp:align>center</wp:align>
                </wp:positionH>
                <wp:positionV relativeFrom="page">
                  <wp:posOffset>681457</wp:posOffset>
                </wp:positionV>
                <wp:extent cx="5349875" cy="8296275"/>
                <wp:effectExtent l="0" t="0" r="22225" b="28575"/>
                <wp:wrapSquare wrapText="bothSides"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875" cy="8296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8E589" w14:textId="77777777" w:rsidR="00ED50E1" w:rsidRDefault="00ED50E1" w:rsidP="00ED50E1">
                            <w:pPr>
                              <w:pStyle w:val="Default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4AA7FBA" w14:textId="5E75E3C7" w:rsidR="00ED50E1" w:rsidRDefault="00ED50E1" w:rsidP="00ED50E1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OLE_LINK1"/>
                            <w:bookmarkStart w:id="1" w:name="OLE_LINK2"/>
                          </w:p>
                          <w:p w14:paraId="5BF2DCEF" w14:textId="77777777" w:rsidR="00ED50E1" w:rsidRPr="00004A77" w:rsidRDefault="00ED50E1" w:rsidP="00ED50E1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F1298EA" w14:textId="77777777" w:rsidR="00ED50E1" w:rsidRPr="00004A77" w:rsidRDefault="00ED50E1" w:rsidP="00ED50E1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81058C" w14:textId="77777777" w:rsidR="00ED50E1" w:rsidRDefault="00ED50E1" w:rsidP="00ED50E1">
                            <w:pPr>
                              <w:pStyle w:val="Default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00FF"/>
                                <w:szCs w:val="28"/>
                                <w:lang w:val="en-GB"/>
                              </w:rPr>
                            </w:pPr>
                          </w:p>
                          <w:p w14:paraId="0BBEC313" w14:textId="77777777" w:rsidR="00ED50E1" w:rsidRDefault="00ED50E1" w:rsidP="00ED50E1">
                            <w:pPr>
                              <w:pStyle w:val="Default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0000FF"/>
                                <w:szCs w:val="28"/>
                                <w:lang w:val="en-GB"/>
                              </w:rPr>
                            </w:pPr>
                          </w:p>
                          <w:p w14:paraId="304E6301" w14:textId="77777777" w:rsidR="00ED50E1" w:rsidRDefault="00ED50E1" w:rsidP="00ED50E1">
                            <w:pPr>
                              <w:pStyle w:val="Default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4A4A9F"/>
                                <w:szCs w:val="28"/>
                                <w:lang w:val="en-GB"/>
                              </w:rPr>
                            </w:pPr>
                          </w:p>
                          <w:p w14:paraId="4A38F28E" w14:textId="24E55278" w:rsidR="00ED50E1" w:rsidRP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eastAsiaTheme="majorEastAsia" w:cs="Arial"/>
                                <w:b/>
                                <w:bCs/>
                                <w:color w:val="49499F"/>
                                <w:spacing w:val="-10"/>
                                <w:kern w:val="28"/>
                                <w:sz w:val="72"/>
                                <w:szCs w:val="72"/>
                              </w:rPr>
                            </w:pPr>
                            <w:r w:rsidRPr="00ED50E1">
                              <w:rPr>
                                <w:rFonts w:eastAsiaTheme="majorEastAsia" w:cs="Arial"/>
                                <w:b/>
                                <w:bCs/>
                                <w:color w:val="49499F"/>
                                <w:spacing w:val="-10"/>
                                <w:kern w:val="28"/>
                                <w:sz w:val="72"/>
                                <w:szCs w:val="72"/>
                              </w:rPr>
                              <w:t>PROJECT TITLE</w:t>
                            </w:r>
                          </w:p>
                          <w:p w14:paraId="05BE1F96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eastAsiaTheme="majorEastAsia" w:cs="Arial"/>
                                <w:color w:val="49499F"/>
                                <w:spacing w:val="-10"/>
                                <w:kern w:val="28"/>
                                <w:sz w:val="64"/>
                                <w:szCs w:val="56"/>
                              </w:rPr>
                            </w:pPr>
                          </w:p>
                          <w:p w14:paraId="69CE637B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eastAsiaTheme="majorEastAsia" w:cs="Arial"/>
                                <w:color w:val="49499F"/>
                                <w:spacing w:val="-10"/>
                                <w:kern w:val="28"/>
                                <w:sz w:val="64"/>
                                <w:szCs w:val="56"/>
                              </w:rPr>
                            </w:pPr>
                          </w:p>
                          <w:p w14:paraId="2DCB430C" w14:textId="63E77142" w:rsidR="00ED50E1" w:rsidRPr="0029440C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Arial"/>
                                <w:color w:val="49499F"/>
                                <w:sz w:val="36"/>
                                <w:szCs w:val="36"/>
                              </w:rPr>
                              <w:t>SUBTITLE</w:t>
                            </w:r>
                          </w:p>
                          <w:p w14:paraId="69D7E345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1A36CBF3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433AE2BF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45199F70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030674AB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29B66398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55177CC9" w14:textId="77777777" w:rsid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cs="Arial"/>
                                <w:color w:val="49499F"/>
                              </w:rPr>
                            </w:pPr>
                          </w:p>
                          <w:p w14:paraId="011B0F34" w14:textId="77777777" w:rsidR="00ED50E1" w:rsidRPr="00ED50E1" w:rsidRDefault="00ED50E1" w:rsidP="00ED50E1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eastAsiaTheme="majorEastAsia" w:cs="Arial"/>
                                <w:color w:val="49499F"/>
                                <w:spacing w:val="-10"/>
                                <w:kern w:val="28"/>
                                <w:szCs w:val="20"/>
                              </w:rPr>
                            </w:pPr>
                            <w:r w:rsidRPr="00ED50E1">
                              <w:rPr>
                                <w:szCs w:val="20"/>
                              </w:rPr>
                              <w:t>Date</w:t>
                            </w:r>
                          </w:p>
                          <w:p w14:paraId="0622EBC0" w14:textId="77777777" w:rsidR="00ED50E1" w:rsidRDefault="00ED50E1" w:rsidP="00ED50E1">
                            <w:pPr>
                              <w:pStyle w:val="Header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4BADE86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FF77B61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444F163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3ED2D5F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CF25726" w14:textId="7235E3C3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8062B24" w14:textId="1E6BB904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FB1D1DA" w14:textId="6B8F485B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3CC86DD" w14:textId="6DEBF29D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FC75A03" wp14:editId="3F6A68DA">
                                  <wp:extent cx="5158105" cy="790997"/>
                                  <wp:effectExtent l="0" t="0" r="0" b="0"/>
                                  <wp:docPr id="974623710" name="Picture 36" descr="A black background with blu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0364012" name="Picture 36" descr="A black background with blue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8105" cy="7909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5EB0FE" w14:textId="5CA758BD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3B8B88C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08C9625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C68E7A1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F8ACB54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A7260F" w14:textId="77777777" w:rsidR="00ED50E1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96C17C4" w14:textId="77777777" w:rsidR="00ED50E1" w:rsidRPr="00B12536" w:rsidRDefault="00ED50E1" w:rsidP="00ED50E1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May</w:t>
                            </w:r>
                            <w:r w:rsidRPr="00B12536">
                              <w:rPr>
                                <w:rFonts w:ascii="Times New Roman" w:hAnsi="Times New Roman" w:cs="Times New Roman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42D8A008" w14:textId="77777777" w:rsidR="00ED50E1" w:rsidRDefault="00ED50E1" w:rsidP="00ED50E1">
                            <w:pPr>
                              <w:pStyle w:val="Default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14:paraId="0B80270E" w14:textId="77777777" w:rsidR="00ED50E1" w:rsidRDefault="00ED50E1" w:rsidP="00ED50E1">
                            <w:pPr>
                              <w:pStyle w:val="Default"/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bookmarkEnd w:id="0"/>
                          <w:bookmarkEnd w:id="1"/>
                          <w:p w14:paraId="4E66F6E3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F1A4226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D6883EC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D99BF96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E57C8F1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8C48B4F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2133AA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FC7ABB2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A128236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31A3473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F5AE9A8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DC2AF9E" w14:textId="77777777" w:rsidR="00ED50E1" w:rsidRDefault="00ED50E1" w:rsidP="00ED50E1">
                            <w:pPr>
                              <w:pStyle w:val="CoverText1"/>
                              <w:ind w:left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0D81537" w14:textId="77777777" w:rsidR="00ED50E1" w:rsidRPr="00472419" w:rsidRDefault="00ED50E1" w:rsidP="00ED50E1">
                            <w:pPr>
                              <w:pStyle w:val="CoverText1"/>
                              <w:ind w:left="0"/>
                              <w:rPr>
                                <w:color w:val="4A4A9F"/>
                                <w:sz w:val="28"/>
                                <w:szCs w:val="28"/>
                              </w:rPr>
                            </w:pPr>
                            <w:r w:rsidRPr="00472419">
                              <w:rPr>
                                <w:color w:val="4A4A9F"/>
                                <w:sz w:val="28"/>
                                <w:szCs w:val="28"/>
                              </w:rPr>
                              <w:t>Reference</w:t>
                            </w:r>
                          </w:p>
                          <w:p w14:paraId="2CB2D080" w14:textId="77777777" w:rsidR="00ED50E1" w:rsidRPr="00472419" w:rsidRDefault="00ED50E1" w:rsidP="00ED50E1">
                            <w:pPr>
                              <w:pStyle w:val="CoverText1"/>
                              <w:ind w:left="0"/>
                              <w:rPr>
                                <w:color w:val="4A4A9F"/>
                                <w:sz w:val="28"/>
                                <w:szCs w:val="28"/>
                              </w:rPr>
                            </w:pPr>
                          </w:p>
                          <w:p w14:paraId="62F5792B" w14:textId="77777777" w:rsidR="00ED50E1" w:rsidRPr="00472419" w:rsidRDefault="00ED50E1" w:rsidP="00ED50E1">
                            <w:pPr>
                              <w:pStyle w:val="CoverText1"/>
                              <w:ind w:left="0"/>
                              <w:rPr>
                                <w:color w:val="4A4A9F"/>
                                <w:sz w:val="28"/>
                                <w:szCs w:val="28"/>
                              </w:rPr>
                            </w:pPr>
                            <w:r w:rsidRPr="00472419">
                              <w:rPr>
                                <w:color w:val="4A4A9F"/>
                                <w:sz w:val="28"/>
                                <w:szCs w:val="28"/>
                              </w:rPr>
                              <w:t xml:space="preserve">Date </w:t>
                            </w:r>
                          </w:p>
                          <w:p w14:paraId="7E364913" w14:textId="77777777" w:rsidR="00ED50E1" w:rsidRPr="00472419" w:rsidRDefault="00ED50E1" w:rsidP="00ED50E1">
                            <w:pPr>
                              <w:pStyle w:val="CoverText1"/>
                              <w:ind w:left="0"/>
                              <w:rPr>
                                <w:color w:val="4A4A9F"/>
                                <w:sz w:val="28"/>
                                <w:szCs w:val="28"/>
                              </w:rPr>
                            </w:pPr>
                          </w:p>
                          <w:p w14:paraId="039E51AC" w14:textId="77777777" w:rsidR="00ED50E1" w:rsidRPr="00472419" w:rsidRDefault="00ED50E1" w:rsidP="00ED50E1">
                            <w:pPr>
                              <w:pStyle w:val="CoverText1"/>
                              <w:ind w:left="0"/>
                              <w:rPr>
                                <w:color w:val="4A4A9F"/>
                                <w:sz w:val="28"/>
                                <w:szCs w:val="28"/>
                              </w:rPr>
                            </w:pPr>
                            <w:r w:rsidRPr="00472419">
                              <w:rPr>
                                <w:color w:val="4A4A9F"/>
                                <w:sz w:val="28"/>
                                <w:szCs w:val="28"/>
                              </w:rPr>
                              <w:t>Rev. 0</w:t>
                            </w:r>
                          </w:p>
                          <w:p w14:paraId="6BAFD905" w14:textId="77777777" w:rsidR="00ED50E1" w:rsidRPr="00004A77" w:rsidRDefault="00ED50E1" w:rsidP="00ED50E1">
                            <w:pPr>
                              <w:pStyle w:val="CoverText3"/>
                              <w:ind w:left="5618" w:hanging="7029"/>
                              <w:rPr>
                                <w:szCs w:val="28"/>
                              </w:rPr>
                            </w:pPr>
                          </w:p>
                          <w:p w14:paraId="54259518" w14:textId="77777777" w:rsidR="00ED50E1" w:rsidRPr="00004A77" w:rsidRDefault="00ED50E1" w:rsidP="00ED50E1">
                            <w:pPr>
                              <w:pStyle w:val="CoverText3"/>
                              <w:ind w:left="2700" w:right="3140" w:hanging="4111"/>
                              <w:rPr>
                                <w:szCs w:val="28"/>
                              </w:rPr>
                            </w:pPr>
                          </w:p>
                          <w:p w14:paraId="40D5925C" w14:textId="77777777" w:rsidR="00ED50E1" w:rsidRPr="00004A77" w:rsidRDefault="00ED50E1" w:rsidP="00ED50E1">
                            <w:pPr>
                              <w:pStyle w:val="CoverText3"/>
                              <w:ind w:left="0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065E3" id="Text Box 83" o:spid="_x0000_s1027" type="#_x0000_t202" style="position:absolute;margin-left:0;margin-top:53.65pt;width:421.25pt;height:653.25pt;z-index:-2516357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" filled="f" strokecolor="white">
                <v:textbox>
                  <w:txbxContent>
                    <w:p w14:paraId="4098E589" w14:textId="77777777" w:rsidR="00ED50E1" w:rsidRDefault="00ED50E1" w:rsidP="00ED50E1">
                      <w:pPr>
                        <w:pStyle w:val="Default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4AA7FBA" w14:textId="5E75E3C7" w:rsidR="00ED50E1" w:rsidRDefault="00ED50E1" w:rsidP="00ED50E1">
                      <w:pPr>
                        <w:tabs>
                          <w:tab w:val="center" w:pos="4680"/>
                          <w:tab w:val="right" w:pos="9360"/>
                        </w:tabs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bookmarkStart w:id="2" w:name="OLE_LINK1"/>
                      <w:bookmarkStart w:id="3" w:name="OLE_LINK2"/>
                    </w:p>
                    <w:p w14:paraId="5BF2DCEF" w14:textId="77777777" w:rsidR="00ED50E1" w:rsidRPr="00004A77" w:rsidRDefault="00ED50E1" w:rsidP="00ED50E1">
                      <w:pPr>
                        <w:tabs>
                          <w:tab w:val="center" w:pos="4680"/>
                          <w:tab w:val="right" w:pos="936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F1298EA" w14:textId="77777777" w:rsidR="00ED50E1" w:rsidRPr="00004A77" w:rsidRDefault="00ED50E1" w:rsidP="00ED50E1">
                      <w:pPr>
                        <w:tabs>
                          <w:tab w:val="center" w:pos="4680"/>
                          <w:tab w:val="right" w:pos="936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81058C" w14:textId="77777777" w:rsidR="00ED50E1" w:rsidRDefault="00ED50E1" w:rsidP="00ED50E1">
                      <w:pPr>
                        <w:pStyle w:val="Default"/>
                        <w:jc w:val="center"/>
                        <w:rPr>
                          <w:rFonts w:ascii="Verdana" w:hAnsi="Verdana"/>
                          <w:b/>
                          <w:bCs/>
                          <w:color w:val="0000FF"/>
                          <w:szCs w:val="28"/>
                          <w:lang w:val="en-GB"/>
                        </w:rPr>
                      </w:pPr>
                    </w:p>
                    <w:p w14:paraId="0BBEC313" w14:textId="77777777" w:rsidR="00ED50E1" w:rsidRDefault="00ED50E1" w:rsidP="00ED50E1">
                      <w:pPr>
                        <w:pStyle w:val="Default"/>
                        <w:jc w:val="center"/>
                        <w:rPr>
                          <w:rFonts w:ascii="Verdana" w:hAnsi="Verdana"/>
                          <w:b/>
                          <w:bCs/>
                          <w:color w:val="0000FF"/>
                          <w:szCs w:val="28"/>
                          <w:lang w:val="en-GB"/>
                        </w:rPr>
                      </w:pPr>
                    </w:p>
                    <w:p w14:paraId="304E6301" w14:textId="77777777" w:rsidR="00ED50E1" w:rsidRDefault="00ED50E1" w:rsidP="00ED50E1">
                      <w:pPr>
                        <w:pStyle w:val="Default"/>
                        <w:jc w:val="center"/>
                        <w:rPr>
                          <w:rFonts w:ascii="Verdana" w:hAnsi="Verdana"/>
                          <w:b/>
                          <w:bCs/>
                          <w:color w:val="4A4A9F"/>
                          <w:szCs w:val="28"/>
                          <w:lang w:val="en-GB"/>
                        </w:rPr>
                      </w:pPr>
                    </w:p>
                    <w:p w14:paraId="4A38F28E" w14:textId="24E55278" w:rsidR="00ED50E1" w:rsidRP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eastAsiaTheme="majorEastAsia" w:cs="Arial"/>
                          <w:b/>
                          <w:bCs/>
                          <w:color w:val="49499F"/>
                          <w:spacing w:val="-10"/>
                          <w:kern w:val="28"/>
                          <w:sz w:val="72"/>
                          <w:szCs w:val="72"/>
                        </w:rPr>
                      </w:pPr>
                      <w:r w:rsidRPr="00ED50E1">
                        <w:rPr>
                          <w:rFonts w:eastAsiaTheme="majorEastAsia" w:cs="Arial"/>
                          <w:b/>
                          <w:bCs/>
                          <w:color w:val="49499F"/>
                          <w:spacing w:val="-10"/>
                          <w:kern w:val="28"/>
                          <w:sz w:val="72"/>
                          <w:szCs w:val="72"/>
                        </w:rPr>
                        <w:t>PROJECT TITLE</w:t>
                      </w:r>
                    </w:p>
                    <w:p w14:paraId="05BE1F96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eastAsiaTheme="majorEastAsia" w:cs="Arial"/>
                          <w:color w:val="49499F"/>
                          <w:spacing w:val="-10"/>
                          <w:kern w:val="28"/>
                          <w:sz w:val="64"/>
                          <w:szCs w:val="56"/>
                        </w:rPr>
                      </w:pPr>
                    </w:p>
                    <w:p w14:paraId="69CE637B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eastAsiaTheme="majorEastAsia" w:cs="Arial"/>
                          <w:color w:val="49499F"/>
                          <w:spacing w:val="-10"/>
                          <w:kern w:val="28"/>
                          <w:sz w:val="64"/>
                          <w:szCs w:val="56"/>
                        </w:rPr>
                      </w:pPr>
                    </w:p>
                    <w:p w14:paraId="2DCB430C" w14:textId="63E77142" w:rsidR="00ED50E1" w:rsidRPr="0029440C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  <w:sz w:val="36"/>
                          <w:szCs w:val="36"/>
                        </w:rPr>
                      </w:pPr>
                      <w:r>
                        <w:rPr>
                          <w:rFonts w:cs="Arial"/>
                          <w:color w:val="49499F"/>
                          <w:sz w:val="36"/>
                          <w:szCs w:val="36"/>
                        </w:rPr>
                        <w:t>SUBTITLE</w:t>
                      </w:r>
                    </w:p>
                    <w:p w14:paraId="69D7E345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1A36CBF3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433AE2BF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45199F70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030674AB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29B66398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55177CC9" w14:textId="77777777" w:rsid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cs="Arial"/>
                          <w:color w:val="49499F"/>
                        </w:rPr>
                      </w:pPr>
                    </w:p>
                    <w:p w14:paraId="011B0F34" w14:textId="77777777" w:rsidR="00ED50E1" w:rsidRPr="00ED50E1" w:rsidRDefault="00ED50E1" w:rsidP="00ED50E1">
                      <w:pPr>
                        <w:spacing w:after="0"/>
                        <w:contextualSpacing/>
                        <w:jc w:val="center"/>
                        <w:rPr>
                          <w:rFonts w:eastAsiaTheme="majorEastAsia" w:cs="Arial"/>
                          <w:color w:val="49499F"/>
                          <w:spacing w:val="-10"/>
                          <w:kern w:val="28"/>
                          <w:szCs w:val="20"/>
                        </w:rPr>
                      </w:pPr>
                      <w:r w:rsidRPr="00ED50E1">
                        <w:rPr>
                          <w:szCs w:val="20"/>
                        </w:rPr>
                        <w:t>Date</w:t>
                      </w:r>
                    </w:p>
                    <w:p w14:paraId="0622EBC0" w14:textId="77777777" w:rsidR="00ED50E1" w:rsidRDefault="00ED50E1" w:rsidP="00ED50E1">
                      <w:pPr>
                        <w:pStyle w:val="Header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4BADE86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FF77B61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444F163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3ED2D5F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CF25726" w14:textId="7235E3C3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8062B24" w14:textId="1E6BB904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FB1D1DA" w14:textId="6B8F485B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3CC86DD" w14:textId="6DEBF29D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FC75A03" wp14:editId="3F6A68DA">
                            <wp:extent cx="5158105" cy="790997"/>
                            <wp:effectExtent l="0" t="0" r="0" b="0"/>
                            <wp:docPr id="974623710" name="Picture 36" descr="A black background with blu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0364012" name="Picture 36" descr="A black background with blue text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8105" cy="7909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5EB0FE" w14:textId="5CA758BD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3B8B88C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08C9625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C68E7A1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F8ACB54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A7260F" w14:textId="77777777" w:rsidR="00ED50E1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96C17C4" w14:textId="77777777" w:rsidR="00ED50E1" w:rsidRPr="00B12536" w:rsidRDefault="00ED50E1" w:rsidP="00ED50E1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May</w:t>
                      </w:r>
                      <w:r w:rsidRPr="00B12536">
                        <w:rPr>
                          <w:rFonts w:ascii="Times New Roman" w:hAnsi="Times New Roman" w:cs="Times New Roman"/>
                        </w:rPr>
                        <w:t xml:space="preserve"> 202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42D8A008" w14:textId="77777777" w:rsidR="00ED50E1" w:rsidRDefault="00ED50E1" w:rsidP="00ED50E1">
                      <w:pPr>
                        <w:pStyle w:val="Default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n-GB"/>
                        </w:rPr>
                      </w:pPr>
                    </w:p>
                    <w:p w14:paraId="0B80270E" w14:textId="77777777" w:rsidR="00ED50E1" w:rsidRDefault="00ED50E1" w:rsidP="00ED50E1">
                      <w:pPr>
                        <w:pStyle w:val="Default"/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n-GB"/>
                        </w:rPr>
                      </w:pPr>
                    </w:p>
                    <w:bookmarkEnd w:id="2"/>
                    <w:bookmarkEnd w:id="3"/>
                    <w:p w14:paraId="4E66F6E3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5F1A4226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0D6883EC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7D99BF96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0E57C8F1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58C48B4F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072133AA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1FC7ABB2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4A128236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431A3473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5F5AE9A8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3DC2AF9E" w14:textId="77777777" w:rsidR="00ED50E1" w:rsidRDefault="00ED50E1" w:rsidP="00ED50E1">
                      <w:pPr>
                        <w:pStyle w:val="CoverText1"/>
                        <w:ind w:left="0"/>
                        <w:rPr>
                          <w:sz w:val="28"/>
                          <w:szCs w:val="28"/>
                        </w:rPr>
                      </w:pPr>
                    </w:p>
                    <w:p w14:paraId="70D81537" w14:textId="77777777" w:rsidR="00ED50E1" w:rsidRPr="00472419" w:rsidRDefault="00ED50E1" w:rsidP="00ED50E1">
                      <w:pPr>
                        <w:pStyle w:val="CoverText1"/>
                        <w:ind w:left="0"/>
                        <w:rPr>
                          <w:color w:val="4A4A9F"/>
                          <w:sz w:val="28"/>
                          <w:szCs w:val="28"/>
                        </w:rPr>
                      </w:pPr>
                      <w:r w:rsidRPr="00472419">
                        <w:rPr>
                          <w:color w:val="4A4A9F"/>
                          <w:sz w:val="28"/>
                          <w:szCs w:val="28"/>
                        </w:rPr>
                        <w:t>Reference</w:t>
                      </w:r>
                    </w:p>
                    <w:p w14:paraId="2CB2D080" w14:textId="77777777" w:rsidR="00ED50E1" w:rsidRPr="00472419" w:rsidRDefault="00ED50E1" w:rsidP="00ED50E1">
                      <w:pPr>
                        <w:pStyle w:val="CoverText1"/>
                        <w:ind w:left="0"/>
                        <w:rPr>
                          <w:color w:val="4A4A9F"/>
                          <w:sz w:val="28"/>
                          <w:szCs w:val="28"/>
                        </w:rPr>
                      </w:pPr>
                    </w:p>
                    <w:p w14:paraId="62F5792B" w14:textId="77777777" w:rsidR="00ED50E1" w:rsidRPr="00472419" w:rsidRDefault="00ED50E1" w:rsidP="00ED50E1">
                      <w:pPr>
                        <w:pStyle w:val="CoverText1"/>
                        <w:ind w:left="0"/>
                        <w:rPr>
                          <w:color w:val="4A4A9F"/>
                          <w:sz w:val="28"/>
                          <w:szCs w:val="28"/>
                        </w:rPr>
                      </w:pPr>
                      <w:r w:rsidRPr="00472419">
                        <w:rPr>
                          <w:color w:val="4A4A9F"/>
                          <w:sz w:val="28"/>
                          <w:szCs w:val="28"/>
                        </w:rPr>
                        <w:t xml:space="preserve">Date </w:t>
                      </w:r>
                    </w:p>
                    <w:p w14:paraId="7E364913" w14:textId="77777777" w:rsidR="00ED50E1" w:rsidRPr="00472419" w:rsidRDefault="00ED50E1" w:rsidP="00ED50E1">
                      <w:pPr>
                        <w:pStyle w:val="CoverText1"/>
                        <w:ind w:left="0"/>
                        <w:rPr>
                          <w:color w:val="4A4A9F"/>
                          <w:sz w:val="28"/>
                          <w:szCs w:val="28"/>
                        </w:rPr>
                      </w:pPr>
                    </w:p>
                    <w:p w14:paraId="039E51AC" w14:textId="77777777" w:rsidR="00ED50E1" w:rsidRPr="00472419" w:rsidRDefault="00ED50E1" w:rsidP="00ED50E1">
                      <w:pPr>
                        <w:pStyle w:val="CoverText1"/>
                        <w:ind w:left="0"/>
                        <w:rPr>
                          <w:color w:val="4A4A9F"/>
                          <w:sz w:val="28"/>
                          <w:szCs w:val="28"/>
                        </w:rPr>
                      </w:pPr>
                      <w:r w:rsidRPr="00472419">
                        <w:rPr>
                          <w:color w:val="4A4A9F"/>
                          <w:sz w:val="28"/>
                          <w:szCs w:val="28"/>
                        </w:rPr>
                        <w:t>Rev. 0</w:t>
                      </w:r>
                    </w:p>
                    <w:p w14:paraId="6BAFD905" w14:textId="77777777" w:rsidR="00ED50E1" w:rsidRPr="00004A77" w:rsidRDefault="00ED50E1" w:rsidP="00ED50E1">
                      <w:pPr>
                        <w:pStyle w:val="CoverText3"/>
                        <w:ind w:left="5618" w:hanging="7029"/>
                        <w:rPr>
                          <w:szCs w:val="28"/>
                        </w:rPr>
                      </w:pPr>
                    </w:p>
                    <w:p w14:paraId="54259518" w14:textId="77777777" w:rsidR="00ED50E1" w:rsidRPr="00004A77" w:rsidRDefault="00ED50E1" w:rsidP="00ED50E1">
                      <w:pPr>
                        <w:pStyle w:val="CoverText3"/>
                        <w:ind w:left="2700" w:right="3140" w:hanging="4111"/>
                        <w:rPr>
                          <w:szCs w:val="28"/>
                        </w:rPr>
                      </w:pPr>
                    </w:p>
                    <w:p w14:paraId="40D5925C" w14:textId="77777777" w:rsidR="00ED50E1" w:rsidRPr="00004A77" w:rsidRDefault="00ED50E1" w:rsidP="00ED50E1">
                      <w:pPr>
                        <w:pStyle w:val="CoverText3"/>
                        <w:ind w:left="0"/>
                        <w:jc w:val="left"/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6C75DF3E" wp14:editId="352633B9">
            <wp:simplePos x="0" y="0"/>
            <wp:positionH relativeFrom="page">
              <wp:align>left</wp:align>
            </wp:positionH>
            <wp:positionV relativeFrom="paragraph">
              <wp:posOffset>-323215</wp:posOffset>
            </wp:positionV>
            <wp:extent cx="2157768" cy="1176288"/>
            <wp:effectExtent l="0" t="0" r="0" b="0"/>
            <wp:wrapNone/>
            <wp:docPr id="843142851" name="Picture 2" descr="A black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3650" name="Picture 2" descr="A black and grey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57768" cy="117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4F7EE9F" wp14:editId="785D7A35">
            <wp:simplePos x="0" y="0"/>
            <wp:positionH relativeFrom="page">
              <wp:align>right</wp:align>
            </wp:positionH>
            <wp:positionV relativeFrom="paragraph">
              <wp:posOffset>-323395</wp:posOffset>
            </wp:positionV>
            <wp:extent cx="2157768" cy="1176288"/>
            <wp:effectExtent l="0" t="0" r="0" b="0"/>
            <wp:wrapNone/>
            <wp:docPr id="816943650" name="Picture 2" descr="A black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43650" name="Picture 2" descr="A black and grey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68" cy="117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="-15" w:tblpY="394"/>
        <w:tblW w:w="5144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169"/>
        <w:gridCol w:w="720"/>
        <w:gridCol w:w="1170"/>
        <w:gridCol w:w="1259"/>
        <w:gridCol w:w="1168"/>
        <w:gridCol w:w="1174"/>
        <w:gridCol w:w="1439"/>
      </w:tblGrid>
      <w:tr w:rsidR="00F71DD7" w:rsidRPr="00714FD9" w14:paraId="7663C0C1" w14:textId="77777777" w:rsidTr="00F71DD7">
        <w:trPr>
          <w:trHeight w:val="599"/>
        </w:trPr>
        <w:tc>
          <w:tcPr>
            <w:tcW w:w="903" w:type="pct"/>
            <w:tcBorders>
              <w:top w:val="single" w:sz="12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</w:tcPr>
          <w:p w14:paraId="7331E0FE" w14:textId="77777777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szCs w:val="20"/>
              </w:rPr>
            </w:pPr>
          </w:p>
        </w:tc>
        <w:tc>
          <w:tcPr>
            <w:tcW w:w="4097" w:type="pct"/>
            <w:gridSpan w:val="7"/>
            <w:tcBorders>
              <w:top w:val="single" w:sz="12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  <w:vAlign w:val="bottom"/>
          </w:tcPr>
          <w:p w14:paraId="58E0E634" w14:textId="77777777" w:rsidR="00706BE3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color w:val="49499F"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REVISION RECORD SHEET</w:t>
            </w:r>
          </w:p>
          <w:p w14:paraId="5B9175DF" w14:textId="4A5FD0FA" w:rsidR="003C2584" w:rsidRPr="00714FD9" w:rsidRDefault="003C2584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</w:tr>
      <w:tr w:rsidR="00F71DD7" w:rsidRPr="00714FD9" w14:paraId="1E7A0A3D" w14:textId="77777777" w:rsidTr="00F71DD7">
        <w:trPr>
          <w:trHeight w:val="1324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</w:tcPr>
          <w:p w14:paraId="6BE696A9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082EB6A0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0320DAE4" w14:textId="6456FA4E" w:rsidR="00706BE3" w:rsidRPr="00714FD9" w:rsidRDefault="00706BE3" w:rsidP="00F71DD7">
            <w:pPr>
              <w:autoSpaceDE w:val="0"/>
              <w:autoSpaceDN w:val="0"/>
              <w:spacing w:after="0"/>
              <w:jc w:val="both"/>
              <w:rPr>
                <w:rFonts w:eastAsia="Times New Roman" w:cs="Arial"/>
                <w:szCs w:val="20"/>
              </w:rPr>
            </w:pPr>
            <w:r w:rsidRPr="00714FD9">
              <w:rPr>
                <w:rFonts w:eastAsia="Times New Roman" w:cs="Arial"/>
                <w:szCs w:val="20"/>
              </w:rPr>
              <w:t xml:space="preserve">This page is a record of all revisions, if any, made to the attached document. The revisions are listed under "Revisions/Changes". The revisions are part of the document and override the corresponding parts of the </w:t>
            </w:r>
            <w:r w:rsidR="003C2584" w:rsidRPr="00714FD9">
              <w:rPr>
                <w:rFonts w:eastAsia="Times New Roman" w:cs="Arial"/>
                <w:szCs w:val="20"/>
              </w:rPr>
              <w:t>original</w:t>
            </w:r>
            <w:r w:rsidRPr="00714FD9">
              <w:rPr>
                <w:rFonts w:eastAsia="Times New Roman" w:cs="Arial"/>
                <w:szCs w:val="20"/>
              </w:rPr>
              <w:t xml:space="preserve"> document.</w:t>
            </w:r>
          </w:p>
        </w:tc>
      </w:tr>
      <w:tr w:rsidR="00F71DD7" w:rsidRPr="00714FD9" w14:paraId="5BE394FF" w14:textId="77777777" w:rsidTr="00F71DD7">
        <w:trPr>
          <w:trHeight w:val="739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</w:tcPr>
          <w:p w14:paraId="4AE77C7C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6FB35279" w14:textId="77777777" w:rsidR="003C2584" w:rsidRDefault="003C2584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color w:val="49499F"/>
                <w:szCs w:val="20"/>
              </w:rPr>
            </w:pPr>
          </w:p>
          <w:p w14:paraId="2D9F85FA" w14:textId="46EC3B7F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Revisions/Changes:</w:t>
            </w:r>
          </w:p>
        </w:tc>
      </w:tr>
      <w:tr w:rsidR="00F71DD7" w:rsidRPr="00714FD9" w14:paraId="5DAC6ECF" w14:textId="77777777" w:rsidTr="00F71DD7">
        <w:trPr>
          <w:trHeight w:val="3903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</w:tcPr>
          <w:p w14:paraId="44D7D7EC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2783580C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74D579A1" w14:textId="538E25A6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szCs w:val="20"/>
              </w:rPr>
              <w:t>Original Issue</w:t>
            </w:r>
          </w:p>
          <w:p w14:paraId="3CA81B50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182C8F6D" w14:textId="40AAFB8F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00870764" w14:textId="11EF6C52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bCs/>
                <w:szCs w:val="20"/>
              </w:rPr>
            </w:pPr>
          </w:p>
          <w:p w14:paraId="5733430B" w14:textId="4BD667A9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649FF448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676B5A0D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1C6A9425" w14:textId="7A751674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3FC206BD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11895C73" w14:textId="64D49A6C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szCs w:val="20"/>
              </w:rPr>
              <w:t>Remarks:</w:t>
            </w:r>
            <w:r w:rsidRPr="00714FD9">
              <w:rPr>
                <w:rFonts w:eastAsia="Times New Roman" w:cs="Arial"/>
                <w:b/>
                <w:szCs w:val="20"/>
              </w:rPr>
              <w:tab/>
            </w:r>
            <w:r w:rsidRPr="00714FD9">
              <w:rPr>
                <w:rFonts w:eastAsia="Times New Roman" w:cs="Arial"/>
                <w:szCs w:val="20"/>
                <w:shd w:val="clear" w:color="auto" w:fill="FFFF00"/>
              </w:rPr>
              <w:t>For Evaluation</w:t>
            </w:r>
          </w:p>
        </w:tc>
      </w:tr>
      <w:tr w:rsidR="00595B29" w:rsidRPr="00714FD9" w14:paraId="555D8912" w14:textId="77777777" w:rsidTr="00F71DD7">
        <w:trPr>
          <w:trHeight w:val="748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3B23DC88" w14:textId="77777777" w:rsidR="006E3437" w:rsidRPr="00714FD9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Client:</w:t>
            </w: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712F20FA" w14:textId="77777777" w:rsidR="006E3437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713690CA" w14:textId="5BB50C75" w:rsidR="006E3437" w:rsidRPr="00714FD9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  <w:r>
              <w:rPr>
                <w:rFonts w:eastAsia="Times New Roman" w:cs="Arial"/>
                <w:szCs w:val="20"/>
              </w:rPr>
              <w:tab/>
            </w:r>
          </w:p>
        </w:tc>
      </w:tr>
      <w:tr w:rsidR="00595B29" w:rsidRPr="00714FD9" w14:paraId="33BE57EA" w14:textId="77777777" w:rsidTr="00F71DD7">
        <w:trPr>
          <w:trHeight w:val="973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006062C4" w14:textId="77777777" w:rsidR="006E3437" w:rsidRPr="00714FD9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Project:</w:t>
            </w: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49B805AB" w14:textId="35E213E9" w:rsidR="006E3437" w:rsidRPr="00714FD9" w:rsidRDefault="006E3437" w:rsidP="00F71DD7">
            <w:pPr>
              <w:autoSpaceDE w:val="0"/>
              <w:autoSpaceDN w:val="0"/>
              <w:spacing w:after="0"/>
              <w:jc w:val="both"/>
              <w:rPr>
                <w:rFonts w:eastAsia="Times New Roman" w:cs="Arial"/>
                <w:szCs w:val="20"/>
              </w:rPr>
            </w:pPr>
          </w:p>
        </w:tc>
      </w:tr>
      <w:tr w:rsidR="00595B29" w:rsidRPr="00714FD9" w14:paraId="01394D61" w14:textId="77777777" w:rsidTr="00F71DD7">
        <w:trPr>
          <w:trHeight w:val="654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283F7EA8" w14:textId="7A7F4F43" w:rsidR="006E3437" w:rsidRPr="00714FD9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Document Title:</w:t>
            </w:r>
          </w:p>
        </w:tc>
        <w:tc>
          <w:tcPr>
            <w:tcW w:w="4097" w:type="pct"/>
            <w:gridSpan w:val="7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12" w:space="0" w:color="606161"/>
            </w:tcBorders>
          </w:tcPr>
          <w:p w14:paraId="150523C1" w14:textId="28360AA6" w:rsidR="006E3437" w:rsidRPr="00714FD9" w:rsidRDefault="006E343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  <w:r w:rsidRPr="00714FD9">
              <w:rPr>
                <w:rFonts w:eastAsia="Times New Roman" w:cs="Arial"/>
                <w:szCs w:val="20"/>
              </w:rPr>
              <w:t xml:space="preserve">  </w:t>
            </w:r>
          </w:p>
        </w:tc>
      </w:tr>
      <w:tr w:rsidR="00F71DD7" w:rsidRPr="00714FD9" w14:paraId="148BFB66" w14:textId="77777777" w:rsidTr="00F71DD7">
        <w:trPr>
          <w:trHeight w:val="433"/>
        </w:trPr>
        <w:tc>
          <w:tcPr>
            <w:tcW w:w="903" w:type="pct"/>
            <w:tcBorders>
              <w:top w:val="single" w:sz="8" w:space="0" w:color="606161"/>
              <w:left w:val="single" w:sz="12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0E5A2070" w14:textId="77777777" w:rsidR="00501A90" w:rsidRPr="00714FD9" w:rsidRDefault="00501A90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Doc. No.</w:t>
            </w: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04BC671D" w14:textId="77777777" w:rsidR="00501A90" w:rsidRPr="00714FD9" w:rsidRDefault="00501A90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Rev</w:t>
            </w:r>
          </w:p>
        </w:tc>
        <w:tc>
          <w:tcPr>
            <w:tcW w:w="364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4ACC82BD" w14:textId="404F2833" w:rsidR="00501A90" w:rsidRPr="00714FD9" w:rsidRDefault="003C2584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  <w:r>
              <w:rPr>
                <w:rFonts w:eastAsia="Times New Roman" w:cs="Arial"/>
                <w:szCs w:val="20"/>
              </w:rPr>
              <w:t>0</w:t>
            </w:r>
          </w:p>
        </w:tc>
        <w:tc>
          <w:tcPr>
            <w:tcW w:w="592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auto"/>
            </w:tcBorders>
            <w:vAlign w:val="center"/>
          </w:tcPr>
          <w:p w14:paraId="22C05B86" w14:textId="77777777" w:rsidR="00501A90" w:rsidRPr="00714FD9" w:rsidRDefault="00501A90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Date</w:t>
            </w:r>
          </w:p>
        </w:tc>
        <w:tc>
          <w:tcPr>
            <w:tcW w:w="637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4883F128" w14:textId="50CC8E23" w:rsidR="00501A90" w:rsidRPr="00714FD9" w:rsidRDefault="00501A90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Originated</w:t>
            </w: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08C75E55" w14:textId="77777777" w:rsidR="00501A90" w:rsidRPr="00714FD9" w:rsidRDefault="00501A90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color w:val="49499F"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Checked</w:t>
            </w:r>
          </w:p>
        </w:tc>
        <w:tc>
          <w:tcPr>
            <w:tcW w:w="594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637A8B57" w14:textId="77777777" w:rsidR="00501A90" w:rsidRPr="00714FD9" w:rsidRDefault="00501A90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color w:val="49499F"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Reviewed</w:t>
            </w:r>
          </w:p>
        </w:tc>
        <w:tc>
          <w:tcPr>
            <w:tcW w:w="728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12" w:space="0" w:color="606161"/>
            </w:tcBorders>
            <w:vAlign w:val="center"/>
          </w:tcPr>
          <w:p w14:paraId="6F4065BD" w14:textId="77777777" w:rsidR="00501A90" w:rsidRPr="00714FD9" w:rsidRDefault="00501A90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color w:val="49499F"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Approved</w:t>
            </w:r>
          </w:p>
        </w:tc>
      </w:tr>
      <w:tr w:rsidR="00F71DD7" w:rsidRPr="00714FD9" w14:paraId="7E0749A9" w14:textId="77777777" w:rsidTr="00F71DD7">
        <w:trPr>
          <w:trHeight w:val="1329"/>
        </w:trPr>
        <w:tc>
          <w:tcPr>
            <w:tcW w:w="903" w:type="pct"/>
            <w:vMerge w:val="restart"/>
            <w:tcBorders>
              <w:top w:val="single" w:sz="8" w:space="0" w:color="606161"/>
              <w:left w:val="single" w:sz="12" w:space="0" w:color="606161"/>
              <w:bottom w:val="single" w:sz="12" w:space="0" w:color="606161"/>
              <w:right w:val="single" w:sz="8" w:space="0" w:color="606161"/>
            </w:tcBorders>
            <w:vAlign w:val="center"/>
          </w:tcPr>
          <w:p w14:paraId="593835B8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b/>
                <w:szCs w:val="20"/>
              </w:rPr>
            </w:pPr>
            <w:r w:rsidRPr="00714FD9">
              <w:rPr>
                <w:rFonts w:eastAsia="Times New Roman" w:cs="Arial"/>
                <w:b/>
                <w:color w:val="49499F"/>
                <w:szCs w:val="20"/>
              </w:rPr>
              <w:t>Attachments</w:t>
            </w: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5C71C07D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  <w:r w:rsidRPr="00714FD9">
              <w:rPr>
                <w:rFonts w:eastAsia="Times New Roman" w:cs="Arial"/>
                <w:szCs w:val="20"/>
              </w:rPr>
              <w:t>Entire Document</w:t>
            </w:r>
          </w:p>
        </w:tc>
        <w:tc>
          <w:tcPr>
            <w:tcW w:w="364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606161"/>
            </w:tcBorders>
            <w:vAlign w:val="center"/>
          </w:tcPr>
          <w:p w14:paraId="12F263CA" w14:textId="77777777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  <w:tc>
          <w:tcPr>
            <w:tcW w:w="592" w:type="pct"/>
            <w:tcBorders>
              <w:top w:val="single" w:sz="8" w:space="0" w:color="606161"/>
              <w:left w:val="single" w:sz="8" w:space="0" w:color="606161"/>
              <w:bottom w:val="single" w:sz="8" w:space="0" w:color="606161"/>
              <w:right w:val="single" w:sz="8" w:space="0" w:color="auto"/>
            </w:tcBorders>
            <w:vAlign w:val="center"/>
          </w:tcPr>
          <w:p w14:paraId="77EAF0D4" w14:textId="0B1ABB55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  <w:tc>
          <w:tcPr>
            <w:tcW w:w="637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0B25FAEB" w14:textId="40250380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4B17AD43" w14:textId="670418AB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  <w:tc>
          <w:tcPr>
            <w:tcW w:w="594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8" w:space="0" w:color="auto"/>
            </w:tcBorders>
            <w:vAlign w:val="center"/>
          </w:tcPr>
          <w:p w14:paraId="665EBD67" w14:textId="233349CA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  <w:tc>
          <w:tcPr>
            <w:tcW w:w="728" w:type="pct"/>
            <w:tcBorders>
              <w:top w:val="single" w:sz="8" w:space="0" w:color="606161"/>
              <w:left w:val="single" w:sz="8" w:space="0" w:color="auto"/>
              <w:bottom w:val="single" w:sz="8" w:space="0" w:color="606161"/>
              <w:right w:val="single" w:sz="12" w:space="0" w:color="606161"/>
            </w:tcBorders>
            <w:vAlign w:val="center"/>
          </w:tcPr>
          <w:p w14:paraId="5B94FEFE" w14:textId="01A292EB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szCs w:val="20"/>
              </w:rPr>
            </w:pPr>
          </w:p>
        </w:tc>
      </w:tr>
      <w:tr w:rsidR="00F71DD7" w:rsidRPr="00714FD9" w14:paraId="711BB956" w14:textId="77777777" w:rsidTr="00F71DD7">
        <w:trPr>
          <w:trHeight w:val="1769"/>
        </w:trPr>
        <w:tc>
          <w:tcPr>
            <w:tcW w:w="903" w:type="pct"/>
            <w:vMerge/>
            <w:tcBorders>
              <w:top w:val="single" w:sz="12" w:space="0" w:color="606161"/>
              <w:left w:val="single" w:sz="12" w:space="0" w:color="606161"/>
              <w:bottom w:val="single" w:sz="12" w:space="0" w:color="606161"/>
              <w:right w:val="single" w:sz="8" w:space="0" w:color="606161"/>
            </w:tcBorders>
            <w:vAlign w:val="center"/>
          </w:tcPr>
          <w:p w14:paraId="78A1CE1B" w14:textId="77777777" w:rsidR="00706BE3" w:rsidRPr="00714FD9" w:rsidRDefault="00706BE3" w:rsidP="00F71DD7">
            <w:pPr>
              <w:autoSpaceDE w:val="0"/>
              <w:autoSpaceDN w:val="0"/>
              <w:spacing w:after="0"/>
              <w:jc w:val="center"/>
              <w:rPr>
                <w:rFonts w:eastAsia="Times New Roman" w:cs="Arial"/>
                <w:b/>
                <w:szCs w:val="20"/>
              </w:rPr>
            </w:pP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606161"/>
              <w:bottom w:val="single" w:sz="12" w:space="0" w:color="606161"/>
              <w:right w:val="single" w:sz="8" w:space="0" w:color="606161"/>
            </w:tcBorders>
            <w:vAlign w:val="center"/>
          </w:tcPr>
          <w:p w14:paraId="726CC96F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  <w:r w:rsidRPr="00714FD9">
              <w:rPr>
                <w:rFonts w:eastAsia="Times New Roman" w:cs="Arial"/>
                <w:szCs w:val="20"/>
              </w:rPr>
              <w:t>Revised Pages Only</w:t>
            </w:r>
          </w:p>
        </w:tc>
        <w:tc>
          <w:tcPr>
            <w:tcW w:w="364" w:type="pct"/>
            <w:tcBorders>
              <w:top w:val="single" w:sz="8" w:space="0" w:color="606161"/>
              <w:left w:val="single" w:sz="8" w:space="0" w:color="606161"/>
              <w:bottom w:val="single" w:sz="12" w:space="0" w:color="606161"/>
              <w:right w:val="single" w:sz="8" w:space="0" w:color="606161"/>
            </w:tcBorders>
            <w:vAlign w:val="center"/>
          </w:tcPr>
          <w:p w14:paraId="52788941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592" w:type="pct"/>
            <w:tcBorders>
              <w:top w:val="single" w:sz="8" w:space="0" w:color="606161"/>
              <w:left w:val="single" w:sz="8" w:space="0" w:color="606161"/>
              <w:bottom w:val="single" w:sz="12" w:space="0" w:color="606161"/>
              <w:right w:val="single" w:sz="8" w:space="0" w:color="auto"/>
            </w:tcBorders>
            <w:vAlign w:val="bottom"/>
          </w:tcPr>
          <w:p w14:paraId="53C50524" w14:textId="204CEE13" w:rsidR="00706BE3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1F3D8FD1" w14:textId="4C37179B" w:rsidR="00F71DD7" w:rsidRDefault="00F71DD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2F30488A" w14:textId="482F42D6" w:rsidR="00F71DD7" w:rsidRDefault="00F71DD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  <w:p w14:paraId="75366C09" w14:textId="17C301FF" w:rsidR="00F71DD7" w:rsidRPr="00714FD9" w:rsidRDefault="00F71DD7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637" w:type="pct"/>
            <w:tcBorders>
              <w:top w:val="single" w:sz="8" w:space="0" w:color="606161"/>
              <w:left w:val="single" w:sz="8" w:space="0" w:color="auto"/>
              <w:bottom w:val="single" w:sz="12" w:space="0" w:color="606161"/>
              <w:right w:val="single" w:sz="8" w:space="0" w:color="auto"/>
            </w:tcBorders>
          </w:tcPr>
          <w:p w14:paraId="43DB84EA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591" w:type="pct"/>
            <w:tcBorders>
              <w:top w:val="single" w:sz="8" w:space="0" w:color="606161"/>
              <w:left w:val="single" w:sz="8" w:space="0" w:color="auto"/>
              <w:bottom w:val="single" w:sz="12" w:space="0" w:color="606161"/>
              <w:right w:val="single" w:sz="8" w:space="0" w:color="auto"/>
            </w:tcBorders>
            <w:vAlign w:val="bottom"/>
          </w:tcPr>
          <w:p w14:paraId="5786D15C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594" w:type="pct"/>
            <w:tcBorders>
              <w:top w:val="single" w:sz="8" w:space="0" w:color="606161"/>
              <w:left w:val="single" w:sz="8" w:space="0" w:color="auto"/>
              <w:bottom w:val="single" w:sz="12" w:space="0" w:color="606161"/>
              <w:right w:val="single" w:sz="8" w:space="0" w:color="auto"/>
            </w:tcBorders>
            <w:vAlign w:val="bottom"/>
          </w:tcPr>
          <w:p w14:paraId="6A1A93C8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  <w:tc>
          <w:tcPr>
            <w:tcW w:w="728" w:type="pct"/>
            <w:tcBorders>
              <w:top w:val="single" w:sz="8" w:space="0" w:color="606161"/>
              <w:left w:val="single" w:sz="8" w:space="0" w:color="auto"/>
              <w:bottom w:val="single" w:sz="12" w:space="0" w:color="606161"/>
              <w:right w:val="single" w:sz="12" w:space="0" w:color="606161"/>
            </w:tcBorders>
            <w:vAlign w:val="bottom"/>
          </w:tcPr>
          <w:p w14:paraId="18A445F0" w14:textId="77777777" w:rsidR="00706BE3" w:rsidRPr="00714FD9" w:rsidRDefault="00706BE3" w:rsidP="00F71DD7">
            <w:pPr>
              <w:autoSpaceDE w:val="0"/>
              <w:autoSpaceDN w:val="0"/>
              <w:spacing w:after="0"/>
              <w:rPr>
                <w:rFonts w:eastAsia="Times New Roman" w:cs="Arial"/>
                <w:szCs w:val="20"/>
              </w:rPr>
            </w:pPr>
          </w:p>
        </w:tc>
      </w:tr>
    </w:tbl>
    <w:p w14:paraId="7E8F180C" w14:textId="25968FAA" w:rsidR="00CB1092" w:rsidRPr="00714FD9" w:rsidRDefault="00CB1092" w:rsidP="00F53746">
      <w:pPr>
        <w:rPr>
          <w:rFonts w:cs="Arial"/>
        </w:rPr>
      </w:pPr>
    </w:p>
    <w:p w14:paraId="529A8622" w14:textId="5E683995" w:rsidR="000B2645" w:rsidRPr="00714FD9" w:rsidRDefault="00A54FAD" w:rsidP="000B2645">
      <w:pPr>
        <w:rPr>
          <w:rFonts w:cs="Arial"/>
        </w:rPr>
      </w:pPr>
      <w:r w:rsidRPr="00714FD9">
        <w:rPr>
          <w:rFonts w:cs="Arial"/>
        </w:rPr>
        <w:t xml:space="preserve"> </w:t>
      </w:r>
    </w:p>
    <w:p w14:paraId="0D18B746" w14:textId="5CC38EAF" w:rsidR="00ED7748" w:rsidRPr="00714FD9" w:rsidRDefault="00ED7748" w:rsidP="004E653E">
      <w:pPr>
        <w:pStyle w:val="BodyText"/>
      </w:pPr>
      <w:r w:rsidRPr="00714FD9">
        <w:br w:type="page"/>
      </w:r>
    </w:p>
    <w:p w14:paraId="083BA1A5" w14:textId="081D716A" w:rsidR="00B7202B" w:rsidRPr="000B2645" w:rsidRDefault="00325DEF" w:rsidP="00F53746">
      <w:pPr>
        <w:pStyle w:val="NoticeTOC-Heading1"/>
      </w:pPr>
      <w:bookmarkStart w:id="2" w:name="_Toc101535843"/>
      <w:r w:rsidRPr="000B2645">
        <w:lastRenderedPageBreak/>
        <w:t>Table of c</w:t>
      </w:r>
      <w:r w:rsidR="00B7202B" w:rsidRPr="000B2645">
        <w:t>ontents</w:t>
      </w:r>
      <w:bookmarkEnd w:id="2"/>
    </w:p>
    <w:p w14:paraId="72B4E6AB" w14:textId="30921532" w:rsidR="00B7202B" w:rsidRPr="000B2645" w:rsidRDefault="00B7202B" w:rsidP="00F53746">
      <w:pPr>
        <w:pStyle w:val="NoticeTOC-Heading3"/>
        <w:tabs>
          <w:tab w:val="right" w:pos="9638"/>
        </w:tabs>
      </w:pPr>
      <w:bookmarkStart w:id="3" w:name="_Toc101535844"/>
      <w:r w:rsidRPr="000B2645">
        <w:t>Chapter</w:t>
      </w:r>
      <w:r w:rsidRPr="000B2645">
        <w:tab/>
        <w:t>Pages</w:t>
      </w:r>
      <w:bookmarkEnd w:id="3"/>
    </w:p>
    <w:p w14:paraId="69BB4435" w14:textId="045ECEE9" w:rsidR="00E817B1" w:rsidRDefault="00CD3114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r>
        <w:rPr>
          <w:b w:val="0"/>
          <w:color w:val="0E6D66" w:themeColor="accent2"/>
          <w:sz w:val="22"/>
        </w:rPr>
        <w:fldChar w:fldCharType="begin"/>
      </w:r>
      <w:r>
        <w:rPr>
          <w:b w:val="0"/>
          <w:color w:val="0E6D66" w:themeColor="accent2"/>
          <w:sz w:val="22"/>
        </w:rPr>
        <w:instrText xml:space="preserve"> TOC \o "1-3" \h \z \u </w:instrText>
      </w:r>
      <w:r>
        <w:rPr>
          <w:b w:val="0"/>
          <w:color w:val="0E6D66" w:themeColor="accent2"/>
          <w:sz w:val="22"/>
        </w:rPr>
        <w:fldChar w:fldCharType="separate"/>
      </w:r>
      <w:hyperlink w:anchor="_Toc101535843" w:history="1">
        <w:r w:rsidR="00E817B1" w:rsidRPr="00D27D8A">
          <w:rPr>
            <w:rStyle w:val="Hyperlink"/>
            <w:noProof/>
          </w:rPr>
          <w:t>Table of contents</w:t>
        </w:r>
        <w:r w:rsidR="00E817B1">
          <w:rPr>
            <w:noProof/>
            <w:webHidden/>
          </w:rPr>
          <w:tab/>
        </w:r>
        <w:r w:rsidR="00E817B1">
          <w:rPr>
            <w:noProof/>
            <w:webHidden/>
          </w:rPr>
          <w:fldChar w:fldCharType="begin"/>
        </w:r>
        <w:r w:rsidR="00E817B1">
          <w:rPr>
            <w:noProof/>
            <w:webHidden/>
          </w:rPr>
          <w:instrText xml:space="preserve"> PAGEREF _Toc101535843 \h </w:instrText>
        </w:r>
        <w:r w:rsidR="00E817B1">
          <w:rPr>
            <w:noProof/>
            <w:webHidden/>
          </w:rPr>
        </w:r>
        <w:r w:rsidR="00E817B1">
          <w:rPr>
            <w:noProof/>
            <w:webHidden/>
          </w:rPr>
          <w:fldChar w:fldCharType="separate"/>
        </w:r>
        <w:r w:rsidR="00E817B1">
          <w:rPr>
            <w:noProof/>
            <w:webHidden/>
          </w:rPr>
          <w:t>3</w:t>
        </w:r>
        <w:r w:rsidR="00E817B1">
          <w:rPr>
            <w:noProof/>
            <w:webHidden/>
          </w:rPr>
          <w:fldChar w:fldCharType="end"/>
        </w:r>
      </w:hyperlink>
    </w:p>
    <w:p w14:paraId="50348E87" w14:textId="24D50D5A" w:rsidR="00E817B1" w:rsidRDefault="00E817B1">
      <w:pPr>
        <w:pStyle w:val="TOC3"/>
        <w:tabs>
          <w:tab w:val="left" w:pos="1200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01535844" w:history="1">
        <w:r w:rsidRPr="00D27D8A">
          <w:rPr>
            <w:rStyle w:val="Hyperlink"/>
            <w:noProof/>
          </w:rPr>
          <w:t>Chapter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noProof/>
          </w:rPr>
          <w:t>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4CB2C1" w14:textId="24FD79C7" w:rsidR="00E817B1" w:rsidRDefault="00E817B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hyperlink w:anchor="_Toc101535845" w:history="1">
        <w:r w:rsidRPr="00D27D8A">
          <w:rPr>
            <w:rStyle w:val="Hyperlink"/>
            <w:rFonts w:eastAsiaTheme="majorEastAsia" w:cstheme="majorBidi"/>
            <w:noProof/>
          </w:rPr>
          <w:t>1.</w:t>
        </w:r>
        <w:r>
          <w:rPr>
            <w:rFonts w:asciiTheme="minorHAnsi" w:eastAsiaTheme="minorEastAsia" w:hAnsiTheme="minorHAnsi"/>
            <w:b w:val="0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Heading 1 – Blue - 24 pt bold - 18pt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724432" w14:textId="20F613B9" w:rsidR="00E817B1" w:rsidRDefault="00E817B1">
      <w:pPr>
        <w:pStyle w:val="TOC2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hyperlink w:anchor="_Toc101535846" w:history="1">
        <w:r w:rsidRPr="00D27D8A">
          <w:rPr>
            <w:rStyle w:val="Hyperlink"/>
            <w:rFonts w:eastAsiaTheme="majorEastAsia" w:cstheme="majorBidi"/>
            <w:noProof/>
          </w:rPr>
          <w:t>1.1.</w:t>
        </w:r>
        <w:r>
          <w:rPr>
            <w:rFonts w:asciiTheme="minorHAnsi" w:eastAsiaTheme="minorEastAsia" w:hAnsiTheme="minorHAnsi"/>
            <w:b w:val="0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Heading 2 - Blue - 15pt bold - 18pt before - 2pt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AF00D6" w14:textId="4E2E0F24" w:rsidR="00E817B1" w:rsidRDefault="00E817B1">
      <w:pPr>
        <w:pStyle w:val="TOC3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01535847" w:history="1">
        <w:r w:rsidRPr="00D27D8A">
          <w:rPr>
            <w:rStyle w:val="Hyperlink"/>
            <w:rFonts w:eastAsiaTheme="majorEastAsia" w:cstheme="majorBidi"/>
            <w:noProof/>
          </w:rPr>
          <w:t>1.1.1.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Heading 3 - Blue - 13pt bold - 12pt before - 2pt after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C0074E" w14:textId="302C760B" w:rsidR="00E817B1" w:rsidRDefault="00E817B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hyperlink w:anchor="_Toc101535848" w:history="1">
        <w:r w:rsidRPr="00D27D8A">
          <w:rPr>
            <w:rStyle w:val="Hyperlink"/>
            <w:rFonts w:eastAsiaTheme="majorEastAsia" w:cstheme="majorBidi"/>
            <w:noProof/>
          </w:rPr>
          <w:t>2.</w:t>
        </w:r>
        <w:r>
          <w:rPr>
            <w:rFonts w:asciiTheme="minorHAnsi" w:eastAsiaTheme="minorEastAsia" w:hAnsiTheme="minorHAnsi"/>
            <w:b w:val="0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Tables</w:t>
        </w:r>
        <w:r>
          <w:rPr>
            <w:noProof/>
            <w:webHidden/>
          </w:rPr>
          <w:tab/>
        </w:r>
        <w:r w:rsidR="00F71DD7">
          <w:rPr>
            <w:noProof/>
            <w:webHidden/>
          </w:rPr>
          <w:t xml:space="preserve">                                                                                                                                         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E51506" w14:textId="1BCA609F" w:rsidR="00E817B1" w:rsidRDefault="00E817B1">
      <w:pPr>
        <w:pStyle w:val="TOC2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hyperlink w:anchor="_Toc101535849" w:history="1">
        <w:r w:rsidRPr="00D27D8A">
          <w:rPr>
            <w:rStyle w:val="Hyperlink"/>
            <w:rFonts w:eastAsiaTheme="majorEastAsia" w:cstheme="majorBidi"/>
            <w:noProof/>
          </w:rPr>
          <w:t>2.1.</w:t>
        </w:r>
        <w:r>
          <w:rPr>
            <w:rFonts w:asciiTheme="minorHAnsi" w:eastAsiaTheme="minorEastAsia" w:hAnsiTheme="minorHAnsi"/>
            <w:b w:val="0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Figure styles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647147" w14:textId="7AC55DD1" w:rsidR="00E817B1" w:rsidRDefault="00E817B1">
      <w:pPr>
        <w:pStyle w:val="TOC2"/>
        <w:rPr>
          <w:rFonts w:asciiTheme="minorHAnsi" w:eastAsiaTheme="minorEastAsia" w:hAnsiTheme="minorHAnsi"/>
          <w:b w:val="0"/>
          <w:noProof/>
          <w:color w:val="auto"/>
          <w:sz w:val="22"/>
          <w:lang w:val="en-US"/>
        </w:rPr>
      </w:pPr>
      <w:hyperlink w:anchor="_Toc101535850" w:history="1">
        <w:r w:rsidRPr="00D27D8A">
          <w:rPr>
            <w:rStyle w:val="Hyperlink"/>
            <w:rFonts w:eastAsiaTheme="majorEastAsia" w:cstheme="majorBidi"/>
            <w:noProof/>
          </w:rPr>
          <w:t>2.2.</w:t>
        </w:r>
        <w:r>
          <w:rPr>
            <w:rFonts w:asciiTheme="minorHAnsi" w:eastAsiaTheme="minorEastAsia" w:hAnsiTheme="minorHAnsi"/>
            <w:b w:val="0"/>
            <w:noProof/>
            <w:color w:val="auto"/>
            <w:sz w:val="22"/>
            <w:lang w:val="en-US"/>
          </w:rPr>
          <w:tab/>
        </w:r>
        <w:r w:rsidRPr="00D27D8A">
          <w:rPr>
            <w:rStyle w:val="Hyperlink"/>
            <w:rFonts w:eastAsiaTheme="majorEastAsia" w:cstheme="majorBidi"/>
            <w:noProof/>
          </w:rPr>
          <w:t>Quotes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_Toc101535850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0AFFF" w14:textId="1CDE8F77" w:rsidR="00B7202B" w:rsidRPr="000B2645" w:rsidRDefault="00CD3114" w:rsidP="00B7202B">
      <w:pPr>
        <w:pStyle w:val="NormalNoSpace"/>
      </w:pPr>
      <w:r>
        <w:rPr>
          <w:b/>
          <w:color w:val="0E6D66" w:themeColor="accent2"/>
          <w:sz w:val="22"/>
        </w:rPr>
        <w:fldChar w:fldCharType="end"/>
      </w:r>
    </w:p>
    <w:p w14:paraId="06A89B14" w14:textId="77777777" w:rsidR="00B235F1" w:rsidRDefault="00B235F1" w:rsidP="00E1773F"/>
    <w:p w14:paraId="4320AAA1" w14:textId="662243AB" w:rsidR="00ED50E1" w:rsidRDefault="00ED50E1" w:rsidP="00E1773F"/>
    <w:p w14:paraId="1CF9B21F" w14:textId="77777777" w:rsidR="00ED50E1" w:rsidRDefault="00ED50E1" w:rsidP="00E1773F"/>
    <w:p w14:paraId="152F3501" w14:textId="364A1883" w:rsidR="00ED50E1" w:rsidRPr="000B2645" w:rsidRDefault="00ED50E1" w:rsidP="00E1773F">
      <w:pPr>
        <w:sectPr w:rsidR="00ED50E1" w:rsidRPr="000B2645" w:rsidSect="00586F97">
          <w:headerReference w:type="default" r:id="rId11"/>
          <w:footerReference w:type="default" r:id="rId12"/>
          <w:headerReference w:type="first" r:id="rId13"/>
          <w:pgSz w:w="11906" w:h="16838" w:code="9"/>
          <w:pgMar w:top="1101" w:right="1134" w:bottom="964" w:left="1134" w:header="510" w:footer="340" w:gutter="0"/>
          <w:cols w:space="708"/>
          <w:docGrid w:linePitch="360"/>
        </w:sectPr>
      </w:pPr>
    </w:p>
    <w:p w14:paraId="4F11270D" w14:textId="40A83842" w:rsidR="00DC0958" w:rsidRPr="000B2645" w:rsidRDefault="00B8194E" w:rsidP="00E03CF7">
      <w:pPr>
        <w:pStyle w:val="Heading1"/>
        <w:rPr>
          <w:rFonts w:eastAsiaTheme="majorEastAsia" w:cstheme="majorBidi"/>
        </w:rPr>
      </w:pPr>
      <w:bookmarkStart w:id="4" w:name="_Toc101535845"/>
      <w:r w:rsidRPr="000B2645">
        <w:rPr>
          <w:rFonts w:eastAsiaTheme="majorEastAsia" w:cstheme="majorBidi"/>
        </w:rPr>
        <w:lastRenderedPageBreak/>
        <w:t>Heading 1</w:t>
      </w:r>
      <w:r w:rsidR="00E13EFD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>–</w:t>
      </w:r>
      <w:r w:rsidR="00B7202B" w:rsidRPr="000B2645">
        <w:rPr>
          <w:rFonts w:eastAsiaTheme="majorEastAsia" w:cstheme="majorBidi"/>
        </w:rPr>
        <w:t xml:space="preserve"> </w:t>
      </w:r>
      <w:r w:rsidR="00901CE1">
        <w:rPr>
          <w:rFonts w:eastAsiaTheme="majorEastAsia" w:cstheme="majorBidi"/>
        </w:rPr>
        <w:t>Blue</w:t>
      </w:r>
      <w:r w:rsidR="00E13EFD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 xml:space="preserve">- </w:t>
      </w:r>
      <w:r w:rsidR="00E13EFD" w:rsidRPr="000B2645">
        <w:rPr>
          <w:rFonts w:eastAsiaTheme="majorEastAsia" w:cstheme="majorBidi"/>
        </w:rPr>
        <w:t xml:space="preserve">24 pt bold </w:t>
      </w:r>
      <w:r w:rsidR="002D540B" w:rsidRPr="000B2645">
        <w:rPr>
          <w:rFonts w:eastAsiaTheme="majorEastAsia" w:cstheme="majorBidi"/>
        </w:rPr>
        <w:t xml:space="preserve">- </w:t>
      </w:r>
      <w:r w:rsidR="00E13EFD" w:rsidRPr="000B2645">
        <w:rPr>
          <w:rFonts w:eastAsiaTheme="majorEastAsia" w:cstheme="majorBidi"/>
        </w:rPr>
        <w:t>18</w:t>
      </w:r>
      <w:r w:rsidR="004C787C" w:rsidRPr="000B2645">
        <w:rPr>
          <w:rFonts w:eastAsiaTheme="majorEastAsia" w:cstheme="majorBidi"/>
        </w:rPr>
        <w:t>pt af</w:t>
      </w:r>
      <w:r w:rsidR="00E13EFD" w:rsidRPr="000B2645">
        <w:rPr>
          <w:rFonts w:eastAsiaTheme="majorEastAsia" w:cstheme="majorBidi"/>
        </w:rPr>
        <w:t>ter</w:t>
      </w:r>
      <w:bookmarkEnd w:id="4"/>
    </w:p>
    <w:p w14:paraId="601406B2" w14:textId="462A9022" w:rsidR="000E46A2" w:rsidRPr="000B2645" w:rsidRDefault="00F53746" w:rsidP="00F53746">
      <w:pPr>
        <w:pStyle w:val="BodyText"/>
      </w:pPr>
      <w:r w:rsidRPr="000B2645">
        <w:t>Body Text</w:t>
      </w:r>
      <w:r w:rsidR="001D1694" w:rsidRPr="000B2645">
        <w:t xml:space="preserve"> style – </w:t>
      </w:r>
      <w:r w:rsidR="004C787C" w:rsidRPr="000B2645">
        <w:t>Grey /</w:t>
      </w:r>
      <w:r w:rsidR="00ED40C5">
        <w:t>Time Romans</w:t>
      </w:r>
      <w:r w:rsidR="001D1694" w:rsidRPr="000B2645">
        <w:t xml:space="preserve"> 10pt / single / 12 pt after</w:t>
      </w:r>
      <w:r w:rsidR="004C787C" w:rsidRPr="000B2645">
        <w:t>.</w:t>
      </w:r>
    </w:p>
    <w:p w14:paraId="7B51C6DB" w14:textId="37B20FF2" w:rsidR="001D1694" w:rsidRPr="000B2645" w:rsidRDefault="00496FDB" w:rsidP="00496FDB">
      <w:pPr>
        <w:pStyle w:val="Heading2"/>
        <w:rPr>
          <w:rFonts w:eastAsiaTheme="majorEastAsia" w:cstheme="majorBidi"/>
        </w:rPr>
      </w:pPr>
      <w:bookmarkStart w:id="5" w:name="_Toc101535846"/>
      <w:r w:rsidRPr="000B2645">
        <w:rPr>
          <w:rFonts w:eastAsiaTheme="majorEastAsia" w:cstheme="majorBidi"/>
        </w:rPr>
        <w:t>Heading 2</w:t>
      </w:r>
      <w:r w:rsidR="004C787C" w:rsidRPr="000B2645">
        <w:rPr>
          <w:rFonts w:eastAsiaTheme="majorEastAsia" w:cstheme="majorBidi"/>
        </w:rPr>
        <w:t xml:space="preserve"> - </w:t>
      </w:r>
      <w:r w:rsidR="00901CE1">
        <w:rPr>
          <w:rFonts w:eastAsiaTheme="majorEastAsia" w:cstheme="majorBidi"/>
        </w:rPr>
        <w:t>Blue</w:t>
      </w:r>
      <w:r w:rsidR="004C787C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>- 15</w:t>
      </w:r>
      <w:r w:rsidR="004C787C" w:rsidRPr="000B2645">
        <w:rPr>
          <w:rFonts w:eastAsiaTheme="majorEastAsia" w:cstheme="majorBidi"/>
        </w:rPr>
        <w:t xml:space="preserve">pt bold </w:t>
      </w:r>
      <w:r w:rsidR="002D540B" w:rsidRPr="000B2645">
        <w:rPr>
          <w:rFonts w:eastAsiaTheme="majorEastAsia" w:cstheme="majorBidi"/>
        </w:rPr>
        <w:t xml:space="preserve">- </w:t>
      </w:r>
      <w:r w:rsidR="004C787C" w:rsidRPr="000B2645">
        <w:rPr>
          <w:rFonts w:eastAsiaTheme="majorEastAsia" w:cstheme="majorBidi"/>
        </w:rPr>
        <w:t xml:space="preserve">18pt before </w:t>
      </w:r>
      <w:r w:rsidR="002D540B" w:rsidRPr="000B2645">
        <w:rPr>
          <w:rFonts w:eastAsiaTheme="majorEastAsia" w:cstheme="majorBidi"/>
        </w:rPr>
        <w:t xml:space="preserve">- </w:t>
      </w:r>
      <w:r w:rsidR="001B0840" w:rsidRPr="000B2645">
        <w:rPr>
          <w:rFonts w:eastAsiaTheme="majorEastAsia" w:cstheme="majorBidi"/>
        </w:rPr>
        <w:t>2</w:t>
      </w:r>
      <w:r w:rsidR="004C787C" w:rsidRPr="000B2645">
        <w:rPr>
          <w:rFonts w:eastAsiaTheme="majorEastAsia" w:cstheme="majorBidi"/>
        </w:rPr>
        <w:t>pt after</w:t>
      </w:r>
      <w:bookmarkEnd w:id="5"/>
    </w:p>
    <w:p w14:paraId="0B46CADB" w14:textId="77777777" w:rsidR="001E585D" w:rsidRPr="000B2645" w:rsidRDefault="00F53746" w:rsidP="00F53746">
      <w:pPr>
        <w:pStyle w:val="BodyText"/>
      </w:pPr>
      <w:r w:rsidRPr="000B2645">
        <w:t>Body Text style.</w:t>
      </w:r>
    </w:p>
    <w:p w14:paraId="35E0DA73" w14:textId="6A14BD50" w:rsidR="001D1694" w:rsidRPr="000B2645" w:rsidRDefault="001D1694" w:rsidP="001D1694">
      <w:pPr>
        <w:pStyle w:val="Heading3"/>
        <w:rPr>
          <w:rFonts w:eastAsiaTheme="majorEastAsia" w:cstheme="majorBidi"/>
        </w:rPr>
      </w:pPr>
      <w:bookmarkStart w:id="6" w:name="_Toc101535847"/>
      <w:r w:rsidRPr="000B2645">
        <w:rPr>
          <w:rFonts w:eastAsiaTheme="majorEastAsia" w:cstheme="majorBidi"/>
        </w:rPr>
        <w:t>Heading 3</w:t>
      </w:r>
      <w:r w:rsidR="004C787C" w:rsidRPr="000B2645">
        <w:rPr>
          <w:rFonts w:eastAsiaTheme="majorEastAsia" w:cstheme="majorBidi"/>
        </w:rPr>
        <w:t xml:space="preserve"> - </w:t>
      </w:r>
      <w:r w:rsidR="00901CE1">
        <w:rPr>
          <w:rFonts w:eastAsiaTheme="majorEastAsia" w:cstheme="majorBidi"/>
        </w:rPr>
        <w:t>Blue</w:t>
      </w:r>
      <w:r w:rsidR="00E03CF7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>- 13</w:t>
      </w:r>
      <w:r w:rsidR="00E03CF7" w:rsidRPr="000B2645">
        <w:rPr>
          <w:rFonts w:eastAsiaTheme="majorEastAsia" w:cstheme="majorBidi"/>
        </w:rPr>
        <w:t xml:space="preserve">pt bold </w:t>
      </w:r>
      <w:r w:rsidR="002D540B" w:rsidRPr="000B2645">
        <w:rPr>
          <w:rFonts w:eastAsiaTheme="majorEastAsia" w:cstheme="majorBidi"/>
        </w:rPr>
        <w:t xml:space="preserve">- </w:t>
      </w:r>
      <w:r w:rsidR="00E03CF7" w:rsidRPr="000B2645">
        <w:rPr>
          <w:rFonts w:eastAsiaTheme="majorEastAsia" w:cstheme="majorBidi"/>
        </w:rPr>
        <w:t>12</w:t>
      </w:r>
      <w:r w:rsidR="004C787C" w:rsidRPr="000B2645">
        <w:rPr>
          <w:rFonts w:eastAsiaTheme="majorEastAsia" w:cstheme="majorBidi"/>
        </w:rPr>
        <w:t xml:space="preserve">pt before </w:t>
      </w:r>
      <w:r w:rsidR="002D540B" w:rsidRPr="000B2645">
        <w:rPr>
          <w:rFonts w:eastAsiaTheme="majorEastAsia" w:cstheme="majorBidi"/>
        </w:rPr>
        <w:t xml:space="preserve">- </w:t>
      </w:r>
      <w:r w:rsidR="001B0840" w:rsidRPr="000B2645">
        <w:rPr>
          <w:rFonts w:eastAsiaTheme="majorEastAsia" w:cstheme="majorBidi"/>
        </w:rPr>
        <w:t>2</w:t>
      </w:r>
      <w:r w:rsidR="004C787C" w:rsidRPr="000B2645">
        <w:rPr>
          <w:rFonts w:eastAsiaTheme="majorEastAsia" w:cstheme="majorBidi"/>
        </w:rPr>
        <w:t>pt after</w:t>
      </w:r>
      <w:bookmarkEnd w:id="6"/>
    </w:p>
    <w:p w14:paraId="0E292BAC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5C7D1A4F" w14:textId="11171F2E" w:rsidR="001D1694" w:rsidRPr="000B2645" w:rsidRDefault="001D1694" w:rsidP="001D1694">
      <w:pPr>
        <w:pStyle w:val="Heading4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4</w:t>
      </w:r>
      <w:r w:rsidR="004C787C" w:rsidRPr="000B2645">
        <w:rPr>
          <w:rFonts w:eastAsiaTheme="majorEastAsia" w:cstheme="majorBidi"/>
        </w:rPr>
        <w:t xml:space="preserve"> - </w:t>
      </w:r>
      <w:r w:rsidR="00901CE1">
        <w:rPr>
          <w:rFonts w:eastAsiaTheme="majorEastAsia" w:cstheme="majorBidi"/>
        </w:rPr>
        <w:t>Blue</w:t>
      </w:r>
      <w:r w:rsidR="00E03CF7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 xml:space="preserve">- </w:t>
      </w:r>
      <w:r w:rsidR="00E03CF7" w:rsidRPr="000B2645">
        <w:rPr>
          <w:rFonts w:eastAsiaTheme="majorEastAsia" w:cstheme="majorBidi"/>
        </w:rPr>
        <w:t xml:space="preserve">11pt bold </w:t>
      </w:r>
      <w:r w:rsidR="002D540B" w:rsidRPr="000B2645">
        <w:rPr>
          <w:rFonts w:eastAsiaTheme="majorEastAsia" w:cstheme="majorBidi"/>
        </w:rPr>
        <w:t xml:space="preserve">- </w:t>
      </w:r>
      <w:r w:rsidR="00E03CF7" w:rsidRPr="000B2645">
        <w:rPr>
          <w:rFonts w:eastAsiaTheme="majorEastAsia" w:cstheme="majorBidi"/>
        </w:rPr>
        <w:t>12</w:t>
      </w:r>
      <w:r w:rsidR="004C787C" w:rsidRPr="000B2645">
        <w:rPr>
          <w:rFonts w:eastAsiaTheme="majorEastAsia" w:cstheme="majorBidi"/>
        </w:rPr>
        <w:t xml:space="preserve">pt before </w:t>
      </w:r>
      <w:r w:rsidR="002D540B" w:rsidRPr="000B2645">
        <w:rPr>
          <w:rFonts w:eastAsiaTheme="majorEastAsia" w:cstheme="majorBidi"/>
        </w:rPr>
        <w:t xml:space="preserve">- </w:t>
      </w:r>
      <w:r w:rsidR="001B0840" w:rsidRPr="000B2645">
        <w:rPr>
          <w:rFonts w:eastAsiaTheme="majorEastAsia" w:cstheme="majorBidi"/>
        </w:rPr>
        <w:t>2</w:t>
      </w:r>
      <w:r w:rsidR="004C787C" w:rsidRPr="000B2645">
        <w:rPr>
          <w:rFonts w:eastAsiaTheme="majorEastAsia" w:cstheme="majorBidi"/>
        </w:rPr>
        <w:t>pt after</w:t>
      </w:r>
    </w:p>
    <w:p w14:paraId="466724B6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7DF8360D" w14:textId="77777777" w:rsidR="001D1694" w:rsidRPr="000B2645" w:rsidRDefault="001D1694" w:rsidP="001D1694">
      <w:pPr>
        <w:pStyle w:val="Heading5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5</w:t>
      </w:r>
      <w:r w:rsidR="004C787C" w:rsidRPr="000B2645">
        <w:rPr>
          <w:rFonts w:eastAsiaTheme="majorEastAsia" w:cstheme="majorBidi"/>
        </w:rPr>
        <w:t xml:space="preserve"> - </w:t>
      </w:r>
      <w:r w:rsidR="00901CE1">
        <w:rPr>
          <w:rFonts w:eastAsiaTheme="majorEastAsia" w:cstheme="majorBidi"/>
        </w:rPr>
        <w:t>Blue</w:t>
      </w:r>
      <w:r w:rsidR="004C787C" w:rsidRPr="000B2645">
        <w:rPr>
          <w:rFonts w:eastAsiaTheme="majorEastAsia" w:cstheme="majorBidi"/>
        </w:rPr>
        <w:t xml:space="preserve"> </w:t>
      </w:r>
      <w:r w:rsidR="002D540B" w:rsidRPr="000B2645">
        <w:rPr>
          <w:rFonts w:eastAsiaTheme="majorEastAsia" w:cstheme="majorBidi"/>
        </w:rPr>
        <w:t xml:space="preserve">- </w:t>
      </w:r>
      <w:r w:rsidR="004C787C" w:rsidRPr="000B2645">
        <w:rPr>
          <w:rFonts w:eastAsiaTheme="majorEastAsia" w:cstheme="majorBidi"/>
        </w:rPr>
        <w:t>1</w:t>
      </w:r>
      <w:r w:rsidR="000D7A5C" w:rsidRPr="000B2645">
        <w:rPr>
          <w:rFonts w:eastAsiaTheme="majorEastAsia" w:cstheme="majorBidi"/>
        </w:rPr>
        <w:t>1</w:t>
      </w:r>
      <w:r w:rsidR="004C787C" w:rsidRPr="000B2645">
        <w:rPr>
          <w:rFonts w:eastAsiaTheme="majorEastAsia" w:cstheme="majorBidi"/>
        </w:rPr>
        <w:t xml:space="preserve">pt bold </w:t>
      </w:r>
      <w:r w:rsidR="002D540B" w:rsidRPr="000B2645">
        <w:rPr>
          <w:rFonts w:eastAsiaTheme="majorEastAsia" w:cstheme="majorBidi"/>
        </w:rPr>
        <w:t xml:space="preserve">- </w:t>
      </w:r>
      <w:r w:rsidR="004C787C" w:rsidRPr="000B2645">
        <w:rPr>
          <w:rFonts w:eastAsiaTheme="majorEastAsia" w:cstheme="majorBidi"/>
        </w:rPr>
        <w:t>1</w:t>
      </w:r>
      <w:r w:rsidR="00E03CF7" w:rsidRPr="000B2645">
        <w:rPr>
          <w:rFonts w:eastAsiaTheme="majorEastAsia" w:cstheme="majorBidi"/>
        </w:rPr>
        <w:t>2</w:t>
      </w:r>
      <w:r w:rsidR="004C787C" w:rsidRPr="000B2645">
        <w:rPr>
          <w:rFonts w:eastAsiaTheme="majorEastAsia" w:cstheme="majorBidi"/>
        </w:rPr>
        <w:t xml:space="preserve">pt before </w:t>
      </w:r>
      <w:r w:rsidR="002D540B" w:rsidRPr="000B2645">
        <w:rPr>
          <w:rFonts w:eastAsiaTheme="majorEastAsia" w:cstheme="majorBidi"/>
        </w:rPr>
        <w:t xml:space="preserve">- </w:t>
      </w:r>
      <w:r w:rsidR="001B0840" w:rsidRPr="000B2645">
        <w:rPr>
          <w:rFonts w:eastAsiaTheme="majorEastAsia" w:cstheme="majorBidi"/>
        </w:rPr>
        <w:t>2</w:t>
      </w:r>
      <w:r w:rsidR="004C787C" w:rsidRPr="000B2645">
        <w:rPr>
          <w:rFonts w:eastAsiaTheme="majorEastAsia" w:cstheme="majorBidi"/>
        </w:rPr>
        <w:t>pt after</w:t>
      </w:r>
    </w:p>
    <w:p w14:paraId="363E8C0E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188FCE54" w14:textId="6E786EC6" w:rsidR="00C6448A" w:rsidRPr="00A41EA2" w:rsidRDefault="00C6448A" w:rsidP="00C6448A">
      <w:pPr>
        <w:pStyle w:val="SubHeading"/>
        <w:rPr>
          <w:rFonts w:cs="Arial"/>
        </w:rPr>
      </w:pPr>
      <w:r w:rsidRPr="00A41EA2">
        <w:rPr>
          <w:rFonts w:cs="Arial"/>
        </w:rPr>
        <w:t>SubHeading -</w:t>
      </w:r>
      <w:r w:rsidR="00E13EFD" w:rsidRPr="00A41EA2">
        <w:rPr>
          <w:rFonts w:cs="Arial"/>
        </w:rPr>
        <w:t xml:space="preserve"> </w:t>
      </w:r>
      <w:r w:rsidR="00600103" w:rsidRPr="00A41EA2">
        <w:rPr>
          <w:rFonts w:cs="Arial"/>
        </w:rPr>
        <w:t xml:space="preserve">Grey </w:t>
      </w:r>
      <w:r w:rsidR="002D540B" w:rsidRPr="00A41EA2">
        <w:rPr>
          <w:rFonts w:eastAsiaTheme="majorEastAsia" w:cs="Arial"/>
        </w:rPr>
        <w:t xml:space="preserve">- </w:t>
      </w:r>
      <w:r w:rsidR="00600103" w:rsidRPr="00A41EA2">
        <w:rPr>
          <w:rFonts w:cs="Arial"/>
        </w:rPr>
        <w:t>10</w:t>
      </w:r>
      <w:r w:rsidRPr="00A41EA2">
        <w:rPr>
          <w:rFonts w:cs="Arial"/>
        </w:rPr>
        <w:t xml:space="preserve">pt bold </w:t>
      </w:r>
      <w:r w:rsidR="002D540B" w:rsidRPr="00A41EA2">
        <w:rPr>
          <w:rFonts w:eastAsiaTheme="majorEastAsia" w:cs="Arial"/>
        </w:rPr>
        <w:t xml:space="preserve">- </w:t>
      </w:r>
      <w:r w:rsidR="002D540B" w:rsidRPr="00A41EA2">
        <w:rPr>
          <w:rFonts w:cs="Arial"/>
        </w:rPr>
        <w:t>12</w:t>
      </w:r>
      <w:r w:rsidRPr="00A41EA2">
        <w:rPr>
          <w:rFonts w:cs="Arial"/>
        </w:rPr>
        <w:t xml:space="preserve">pt before </w:t>
      </w:r>
      <w:r w:rsidR="002D540B" w:rsidRPr="00A41EA2">
        <w:rPr>
          <w:rFonts w:eastAsiaTheme="majorEastAsia" w:cs="Arial"/>
        </w:rPr>
        <w:t xml:space="preserve">- </w:t>
      </w:r>
      <w:r w:rsidR="002D540B" w:rsidRPr="00A41EA2">
        <w:rPr>
          <w:rFonts w:cs="Arial"/>
        </w:rPr>
        <w:t>2</w:t>
      </w:r>
      <w:r w:rsidRPr="00A41EA2">
        <w:rPr>
          <w:rFonts w:cs="Arial"/>
        </w:rPr>
        <w:t>pt after</w:t>
      </w:r>
    </w:p>
    <w:p w14:paraId="5FEB2CCD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5C22AED4" w14:textId="77777777" w:rsidR="00600103" w:rsidRPr="000B2645" w:rsidRDefault="00E13EFD" w:rsidP="00600103">
      <w:pPr>
        <w:pStyle w:val="Introduction"/>
      </w:pPr>
      <w:r w:rsidRPr="000B2645">
        <w:t xml:space="preserve">Introduction – </w:t>
      </w:r>
      <w:r w:rsidR="00600103" w:rsidRPr="000B2645">
        <w:t xml:space="preserve">Grey </w:t>
      </w:r>
      <w:r w:rsidR="002D540B" w:rsidRPr="000B2645">
        <w:rPr>
          <w:rFonts w:eastAsiaTheme="majorEastAsia" w:cstheme="majorBidi"/>
        </w:rPr>
        <w:t xml:space="preserve">- </w:t>
      </w:r>
      <w:r w:rsidR="002D540B" w:rsidRPr="000B2645">
        <w:t>12</w:t>
      </w:r>
      <w:r w:rsidR="00600103" w:rsidRPr="000B2645">
        <w:t xml:space="preserve">pt regular </w:t>
      </w:r>
      <w:r w:rsidR="002D540B" w:rsidRPr="000B2645">
        <w:rPr>
          <w:rFonts w:eastAsiaTheme="majorEastAsia" w:cstheme="majorBidi"/>
        </w:rPr>
        <w:t xml:space="preserve">- </w:t>
      </w:r>
      <w:r w:rsidR="002D540B" w:rsidRPr="000B2645">
        <w:t>12</w:t>
      </w:r>
      <w:r w:rsidR="00600103" w:rsidRPr="000B2645">
        <w:t>pt after</w:t>
      </w:r>
    </w:p>
    <w:p w14:paraId="3999EC9C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6116DE3C" w14:textId="77777777" w:rsidR="007229BD" w:rsidRPr="000B2645" w:rsidRDefault="007229BD" w:rsidP="007229BD">
      <w:r w:rsidRPr="000B2645">
        <w:t>Body Text (no numbering) style.</w:t>
      </w:r>
    </w:p>
    <w:p w14:paraId="45587B2A" w14:textId="77777777" w:rsidR="0068655F" w:rsidRPr="000B2645" w:rsidRDefault="00847B5D" w:rsidP="0068655F">
      <w:pPr>
        <w:pStyle w:val="SubHeading"/>
      </w:pPr>
      <w:r w:rsidRPr="000B2645">
        <w:t xml:space="preserve">List </w:t>
      </w:r>
      <w:r w:rsidR="0068655F" w:rsidRPr="000B2645">
        <w:t>Bullet styles</w:t>
      </w:r>
    </w:p>
    <w:p w14:paraId="6E79CC27" w14:textId="77777777" w:rsidR="004C787C" w:rsidRPr="000B2645" w:rsidRDefault="00CE4679" w:rsidP="00EB7ADD">
      <w:pPr>
        <w:pStyle w:val="ListBullet"/>
        <w:numPr>
          <w:ilvl w:val="0"/>
          <w:numId w:val="14"/>
        </w:numPr>
      </w:pPr>
      <w:r w:rsidRPr="000B2645">
        <w:t>List Bullet</w:t>
      </w:r>
      <w:r w:rsidR="004C787C" w:rsidRPr="000B2645">
        <w:t xml:space="preserve"> style</w:t>
      </w:r>
    </w:p>
    <w:p w14:paraId="5199E276" w14:textId="77777777" w:rsidR="004C787C" w:rsidRPr="000B2645" w:rsidRDefault="00CE4679" w:rsidP="00EB7ADD">
      <w:pPr>
        <w:pStyle w:val="ListBullet"/>
        <w:numPr>
          <w:ilvl w:val="0"/>
          <w:numId w:val="15"/>
        </w:numPr>
      </w:pPr>
      <w:r w:rsidRPr="000B2645">
        <w:t>List Bullet</w:t>
      </w:r>
      <w:r w:rsidR="004C787C" w:rsidRPr="000B2645">
        <w:t xml:space="preserve"> style</w:t>
      </w:r>
    </w:p>
    <w:p w14:paraId="1791B118" w14:textId="77777777" w:rsidR="004C787C" w:rsidRPr="000B2645" w:rsidRDefault="00CE4679" w:rsidP="00437646">
      <w:pPr>
        <w:pStyle w:val="ListBullet2"/>
      </w:pPr>
      <w:r w:rsidRPr="000B2645">
        <w:t xml:space="preserve">List Bullet </w:t>
      </w:r>
      <w:r w:rsidR="004C787C" w:rsidRPr="000B2645">
        <w:t>2</w:t>
      </w:r>
    </w:p>
    <w:p w14:paraId="4B43B298" w14:textId="77777777" w:rsidR="00CE4679" w:rsidRPr="000B2645" w:rsidRDefault="00CE4679" w:rsidP="00437646">
      <w:pPr>
        <w:pStyle w:val="ListBullet2"/>
      </w:pPr>
      <w:r w:rsidRPr="000B2645">
        <w:t>List Bullet 2</w:t>
      </w:r>
    </w:p>
    <w:p w14:paraId="7F2758FE" w14:textId="77777777" w:rsidR="004C787C" w:rsidRPr="000B2645" w:rsidRDefault="00CE4679" w:rsidP="00437646">
      <w:pPr>
        <w:pStyle w:val="ListBullet2Last"/>
      </w:pPr>
      <w:r w:rsidRPr="000B2645">
        <w:t>List Bullet 2 Last</w:t>
      </w:r>
    </w:p>
    <w:p w14:paraId="238DF812" w14:textId="77777777" w:rsidR="004C787C" w:rsidRPr="000B2645" w:rsidRDefault="00CE4679" w:rsidP="00EB7ADD">
      <w:pPr>
        <w:pStyle w:val="ListBulletLast"/>
        <w:numPr>
          <w:ilvl w:val="0"/>
          <w:numId w:val="16"/>
        </w:numPr>
      </w:pPr>
      <w:r w:rsidRPr="000B2645">
        <w:t xml:space="preserve">List Bullet </w:t>
      </w:r>
      <w:r w:rsidR="004C787C" w:rsidRPr="000B2645">
        <w:t>Last style</w:t>
      </w:r>
    </w:p>
    <w:p w14:paraId="18727E51" w14:textId="77777777" w:rsidR="0068655F" w:rsidRPr="000B2645" w:rsidRDefault="00847B5D" w:rsidP="0068655F">
      <w:pPr>
        <w:pStyle w:val="SubHeading"/>
      </w:pPr>
      <w:r w:rsidRPr="000B2645">
        <w:t xml:space="preserve">List </w:t>
      </w:r>
      <w:r w:rsidR="0068655F" w:rsidRPr="000B2645">
        <w:t>N</w:t>
      </w:r>
      <w:r w:rsidRPr="000B2645">
        <w:t>umber</w:t>
      </w:r>
      <w:r w:rsidR="0068655F" w:rsidRPr="000B2645">
        <w:t xml:space="preserve"> paragraph styles</w:t>
      </w:r>
    </w:p>
    <w:p w14:paraId="7B64B09B" w14:textId="77777777" w:rsidR="008A72CC" w:rsidRPr="000B2645" w:rsidRDefault="00717FCF" w:rsidP="00437646">
      <w:pPr>
        <w:pStyle w:val="ListNumb1"/>
      </w:pPr>
      <w:r w:rsidRPr="000B2645">
        <w:t>ListNumb1 Style</w:t>
      </w:r>
    </w:p>
    <w:p w14:paraId="60D81993" w14:textId="77777777" w:rsidR="009230F4" w:rsidRPr="000B2645" w:rsidRDefault="00717FCF" w:rsidP="00437646">
      <w:pPr>
        <w:pStyle w:val="ListNumb1"/>
      </w:pPr>
      <w:r w:rsidRPr="000B2645">
        <w:t>ListNumb1</w:t>
      </w:r>
      <w:r w:rsidR="00EC7C1B" w:rsidRPr="000B2645">
        <w:t xml:space="preserve"> style</w:t>
      </w:r>
    </w:p>
    <w:p w14:paraId="5D5A1290" w14:textId="77777777" w:rsidR="00EC7C1B" w:rsidRPr="000B2645" w:rsidRDefault="00717FCF" w:rsidP="00437646">
      <w:pPr>
        <w:pStyle w:val="ListNumb1Last"/>
      </w:pPr>
      <w:r w:rsidRPr="000B2645">
        <w:t>ListNumb1</w:t>
      </w:r>
      <w:r w:rsidR="00EC7C1B" w:rsidRPr="000B2645">
        <w:t>Last style</w:t>
      </w:r>
    </w:p>
    <w:p w14:paraId="6387094F" w14:textId="77777777" w:rsidR="004C787C" w:rsidRPr="000B2645" w:rsidRDefault="00717FCF" w:rsidP="00437646">
      <w:pPr>
        <w:pStyle w:val="ListNumb2"/>
      </w:pPr>
      <w:r w:rsidRPr="000B2645">
        <w:t>ListNumb</w:t>
      </w:r>
      <w:r w:rsidR="00B10262" w:rsidRPr="000B2645">
        <w:t>2</w:t>
      </w:r>
    </w:p>
    <w:p w14:paraId="4E7D0439" w14:textId="77777777" w:rsidR="00EC7C1B" w:rsidRPr="000B2645" w:rsidRDefault="00717FCF" w:rsidP="00437646">
      <w:pPr>
        <w:pStyle w:val="ListNumb2Last"/>
      </w:pPr>
      <w:r w:rsidRPr="000B2645">
        <w:t>ListNumb</w:t>
      </w:r>
      <w:r w:rsidR="00EC7C1B" w:rsidRPr="000B2645">
        <w:t>2</w:t>
      </w:r>
      <w:r w:rsidR="004D1435" w:rsidRPr="000B2645">
        <w:t>Last</w:t>
      </w:r>
    </w:p>
    <w:p w14:paraId="2D17E775" w14:textId="77777777" w:rsidR="00717FCF" w:rsidRPr="000B2645" w:rsidRDefault="00717FCF" w:rsidP="00437646">
      <w:pPr>
        <w:pStyle w:val="ListNumb3"/>
      </w:pPr>
      <w:r w:rsidRPr="000B2645">
        <w:t>ListNumb3</w:t>
      </w:r>
    </w:p>
    <w:p w14:paraId="09174ACD" w14:textId="77777777" w:rsidR="004D1435" w:rsidRPr="000B2645" w:rsidRDefault="004D1435" w:rsidP="00437646">
      <w:pPr>
        <w:pStyle w:val="ListNumb3Last"/>
      </w:pPr>
      <w:r w:rsidRPr="000B2645">
        <w:t>ListNumb3Last</w:t>
      </w:r>
    </w:p>
    <w:p w14:paraId="5D9D3F09" w14:textId="77777777" w:rsidR="00F53746" w:rsidRPr="000B2645" w:rsidRDefault="00F53746" w:rsidP="00F53746">
      <w:pPr>
        <w:pStyle w:val="BodyText"/>
      </w:pPr>
      <w:r w:rsidRPr="000B2645">
        <w:t>Body Text style.</w:t>
      </w:r>
    </w:p>
    <w:p w14:paraId="74882EAF" w14:textId="77777777" w:rsidR="00FA08A2" w:rsidRPr="000B2645" w:rsidRDefault="00FA08A2">
      <w:pPr>
        <w:spacing w:after="200" w:line="276" w:lineRule="auto"/>
        <w:rPr>
          <w:sz w:val="48"/>
        </w:rPr>
      </w:pPr>
      <w:r w:rsidRPr="000B2645">
        <w:br w:type="page"/>
      </w:r>
    </w:p>
    <w:p w14:paraId="2773D76D" w14:textId="6AB85495" w:rsidR="00FD458C" w:rsidRPr="000B2645" w:rsidRDefault="00D51495" w:rsidP="00D51495">
      <w:pPr>
        <w:pStyle w:val="Heading1"/>
        <w:rPr>
          <w:rFonts w:eastAsiaTheme="majorEastAsia" w:cstheme="majorBidi"/>
        </w:rPr>
      </w:pPr>
      <w:bookmarkStart w:id="7" w:name="_Toc101535848"/>
      <w:r w:rsidRPr="000B2645">
        <w:rPr>
          <w:rFonts w:eastAsiaTheme="majorEastAsia" w:cstheme="majorBidi"/>
        </w:rPr>
        <w:lastRenderedPageBreak/>
        <w:t>Tables</w:t>
      </w:r>
      <w:bookmarkEnd w:id="7"/>
    </w:p>
    <w:p w14:paraId="221C4126" w14:textId="77777777" w:rsidR="00F53746" w:rsidRPr="000B2645" w:rsidRDefault="00412C92" w:rsidP="00ED40C5">
      <w:pPr>
        <w:pStyle w:val="BodyText"/>
        <w:jc w:val="both"/>
      </w:pPr>
      <w:bookmarkStart w:id="8" w:name="_Toc324943458"/>
      <w:r>
        <w:t xml:space="preserve">The following tables can be copied and pasted </w:t>
      </w:r>
      <w:r w:rsidR="007F4390">
        <w:t xml:space="preserve">throughout a document as needed. To select the entire </w:t>
      </w:r>
      <w:proofErr w:type="gramStart"/>
      <w:r w:rsidR="007F4390">
        <w:t>table</w:t>
      </w:r>
      <w:proofErr w:type="gramEnd"/>
      <w:r w:rsidR="007F4390">
        <w:t xml:space="preserve"> </w:t>
      </w:r>
      <w:r w:rsidR="007F4390" w:rsidRPr="007F4390">
        <w:t>click on the move handle (found in the upper left corner). Right click and copy (or ctrl +c), and paste (ctrl +v) into an empty paragraph in the required document.</w:t>
      </w:r>
    </w:p>
    <w:p w14:paraId="3DF5BEE2" w14:textId="0ED8DB50" w:rsidR="00CF0190" w:rsidRPr="00CF0190" w:rsidRDefault="00D564B4" w:rsidP="00CF0190">
      <w:pPr>
        <w:pStyle w:val="Caption"/>
      </w:pPr>
      <w:r w:rsidRPr="00ED40C5">
        <w:t xml:space="preserve">Table </w:t>
      </w:r>
      <w:fldSimple w:instr=" STYLEREF 1 \s ">
        <w:r w:rsidR="00F30232" w:rsidRPr="00ED40C5">
          <w:rPr>
            <w:noProof/>
          </w:rPr>
          <w:t>2</w:t>
        </w:r>
      </w:fldSimple>
      <w:r w:rsidRPr="00ED40C5">
        <w:noBreakHyphen/>
      </w:r>
      <w:fldSimple w:instr=" SEQ Table \* ARABIC \s 1 ">
        <w:r w:rsidR="00F30232" w:rsidRPr="00ED40C5">
          <w:rPr>
            <w:noProof/>
          </w:rPr>
          <w:t>1</w:t>
        </w:r>
      </w:fldSimple>
      <w:r w:rsidRPr="00ED40C5">
        <w:tab/>
      </w:r>
      <w:r w:rsidR="00E66711" w:rsidRPr="00ED40C5">
        <w:t xml:space="preserve">White (default). </w:t>
      </w:r>
      <w:r w:rsidRPr="00ED40C5">
        <w:t xml:space="preserve">Table title – </w:t>
      </w:r>
      <w:bookmarkEnd w:id="8"/>
      <w:r w:rsidR="002D540B" w:rsidRPr="00ED40C5">
        <w:t>Grey – 10pt bold – 10pt after</w:t>
      </w:r>
    </w:p>
    <w:tbl>
      <w:tblPr>
        <w:tblW w:w="9720" w:type="dxa"/>
        <w:tblBorders>
          <w:bottom w:val="single" w:sz="4" w:space="0" w:color="616060"/>
          <w:insideH w:val="single" w:sz="4" w:space="0" w:color="616060"/>
          <w:insideV w:val="single" w:sz="4" w:space="0" w:color="616060"/>
        </w:tblBorders>
        <w:tblLook w:val="04A0" w:firstRow="1" w:lastRow="0" w:firstColumn="1" w:lastColumn="0" w:noHBand="0" w:noVBand="1"/>
      </w:tblPr>
      <w:tblGrid>
        <w:gridCol w:w="4680"/>
        <w:gridCol w:w="5040"/>
      </w:tblGrid>
      <w:tr w:rsidR="00CF0190" w:rsidRPr="00CF0190" w14:paraId="1D1DEECA" w14:textId="77777777" w:rsidTr="00102802">
        <w:trPr>
          <w:trHeight w:val="297"/>
        </w:trPr>
        <w:tc>
          <w:tcPr>
            <w:tcW w:w="4680" w:type="dxa"/>
            <w:tcBorders>
              <w:top w:val="nil"/>
              <w:left w:val="nil"/>
              <w:bottom w:val="single" w:sz="18" w:space="0" w:color="49499F"/>
              <w:right w:val="single" w:sz="4" w:space="0" w:color="616060"/>
            </w:tcBorders>
            <w:vAlign w:val="center"/>
            <w:hideMark/>
          </w:tcPr>
          <w:p w14:paraId="17A8A78A" w14:textId="03D5CBB0" w:rsidR="00CF0190" w:rsidRPr="00CF0190" w:rsidRDefault="00CF0190" w:rsidP="00CF0190">
            <w:pPr>
              <w:spacing w:after="0"/>
              <w:rPr>
                <w:rFonts w:eastAsia="Times New Roman" w:cs="Times New Roman"/>
                <w:b/>
                <w:bCs/>
                <w:color w:val="61606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616060"/>
                <w:szCs w:val="20"/>
              </w:rPr>
              <w:t>Table Heading</w:t>
            </w:r>
          </w:p>
        </w:tc>
        <w:tc>
          <w:tcPr>
            <w:tcW w:w="5040" w:type="dxa"/>
            <w:tcBorders>
              <w:top w:val="nil"/>
              <w:left w:val="single" w:sz="4" w:space="0" w:color="616060"/>
              <w:bottom w:val="single" w:sz="18" w:space="0" w:color="49499F"/>
              <w:right w:val="nil"/>
            </w:tcBorders>
            <w:vAlign w:val="center"/>
            <w:hideMark/>
          </w:tcPr>
          <w:p w14:paraId="3C301EE4" w14:textId="69451A01" w:rsidR="00CF0190" w:rsidRPr="00CF0190" w:rsidRDefault="00CF0190" w:rsidP="00CF0190">
            <w:pPr>
              <w:spacing w:after="0"/>
              <w:rPr>
                <w:rFonts w:eastAsia="Times New Roman" w:cs="Times New Roman"/>
                <w:b/>
                <w:bCs/>
                <w:color w:val="61606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616060"/>
                <w:szCs w:val="20"/>
              </w:rPr>
              <w:t>Table Heading</w:t>
            </w:r>
          </w:p>
        </w:tc>
      </w:tr>
      <w:tr w:rsidR="00CF0190" w:rsidRPr="00CF0190" w14:paraId="6B6EA417" w14:textId="77777777" w:rsidTr="00102802">
        <w:trPr>
          <w:trHeight w:val="387"/>
        </w:trPr>
        <w:tc>
          <w:tcPr>
            <w:tcW w:w="4680" w:type="dxa"/>
            <w:tcBorders>
              <w:top w:val="single" w:sz="18" w:space="0" w:color="49499F"/>
              <w:left w:val="nil"/>
              <w:bottom w:val="single" w:sz="8" w:space="0" w:color="49499F"/>
              <w:right w:val="single" w:sz="4" w:space="0" w:color="616060"/>
            </w:tcBorders>
            <w:vAlign w:val="center"/>
            <w:hideMark/>
          </w:tcPr>
          <w:p w14:paraId="205E8CAF" w14:textId="6AA11A77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  <w:tc>
          <w:tcPr>
            <w:tcW w:w="5040" w:type="dxa"/>
            <w:tcBorders>
              <w:top w:val="single" w:sz="18" w:space="0" w:color="49499F"/>
              <w:left w:val="single" w:sz="4" w:space="0" w:color="616060"/>
              <w:bottom w:val="single" w:sz="8" w:space="0" w:color="49499F"/>
              <w:right w:val="nil"/>
            </w:tcBorders>
            <w:vAlign w:val="center"/>
            <w:hideMark/>
          </w:tcPr>
          <w:p w14:paraId="6647CC1F" w14:textId="02790361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</w:tr>
      <w:tr w:rsidR="00CF0190" w:rsidRPr="00CF0190" w14:paraId="72BBEB2E" w14:textId="77777777" w:rsidTr="00102802">
        <w:trPr>
          <w:trHeight w:val="430"/>
        </w:trPr>
        <w:tc>
          <w:tcPr>
            <w:tcW w:w="4680" w:type="dxa"/>
            <w:tcBorders>
              <w:top w:val="single" w:sz="8" w:space="0" w:color="49499F"/>
              <w:left w:val="nil"/>
              <w:bottom w:val="single" w:sz="8" w:space="0" w:color="49499F"/>
              <w:right w:val="single" w:sz="4" w:space="0" w:color="616060"/>
            </w:tcBorders>
            <w:vAlign w:val="center"/>
            <w:hideMark/>
          </w:tcPr>
          <w:p w14:paraId="0E99F69A" w14:textId="1F64C870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  <w:tc>
          <w:tcPr>
            <w:tcW w:w="5040" w:type="dxa"/>
            <w:tcBorders>
              <w:top w:val="single" w:sz="8" w:space="0" w:color="49499F"/>
              <w:left w:val="single" w:sz="4" w:space="0" w:color="616060"/>
              <w:bottom w:val="single" w:sz="8" w:space="0" w:color="49499F"/>
              <w:right w:val="nil"/>
            </w:tcBorders>
            <w:vAlign w:val="center"/>
            <w:hideMark/>
          </w:tcPr>
          <w:p w14:paraId="43962951" w14:textId="3F0B69BC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</w:tr>
      <w:tr w:rsidR="00CF0190" w:rsidRPr="00CF0190" w14:paraId="1325EEEE" w14:textId="77777777" w:rsidTr="00102802">
        <w:trPr>
          <w:trHeight w:val="348"/>
        </w:trPr>
        <w:tc>
          <w:tcPr>
            <w:tcW w:w="4680" w:type="dxa"/>
            <w:tcBorders>
              <w:top w:val="single" w:sz="8" w:space="0" w:color="49499F"/>
              <w:left w:val="nil"/>
              <w:bottom w:val="nil"/>
              <w:right w:val="single" w:sz="4" w:space="0" w:color="616060"/>
            </w:tcBorders>
            <w:vAlign w:val="center"/>
            <w:hideMark/>
          </w:tcPr>
          <w:p w14:paraId="2E3A2CFD" w14:textId="7A981AB0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  <w:tc>
          <w:tcPr>
            <w:tcW w:w="5040" w:type="dxa"/>
            <w:tcBorders>
              <w:top w:val="single" w:sz="8" w:space="0" w:color="49499F"/>
              <w:left w:val="single" w:sz="4" w:space="0" w:color="616060"/>
              <w:bottom w:val="nil"/>
              <w:right w:val="nil"/>
            </w:tcBorders>
            <w:vAlign w:val="center"/>
            <w:hideMark/>
          </w:tcPr>
          <w:p w14:paraId="08DCA155" w14:textId="60A38D33" w:rsidR="00CF0190" w:rsidRPr="00CF0190" w:rsidRDefault="00CF0190" w:rsidP="00CF0190">
            <w:pPr>
              <w:pStyle w:val="TableText"/>
            </w:pPr>
            <w:r w:rsidRPr="00CF0190">
              <w:t>Table Text</w:t>
            </w:r>
          </w:p>
        </w:tc>
      </w:tr>
    </w:tbl>
    <w:p w14:paraId="46CA24AC" w14:textId="53EDB2C0" w:rsidR="00CF0190" w:rsidRDefault="00E66711" w:rsidP="00CF0190">
      <w:pPr>
        <w:pStyle w:val="TableSource"/>
      </w:pPr>
      <w:r w:rsidRPr="000B2645">
        <w:t>Table source text</w:t>
      </w:r>
    </w:p>
    <w:p w14:paraId="5A602500" w14:textId="29A127A6" w:rsidR="00E66711" w:rsidRPr="000B2645" w:rsidRDefault="00E66711" w:rsidP="00ED40C5">
      <w:pPr>
        <w:pStyle w:val="Caption"/>
      </w:pPr>
      <w:r w:rsidRPr="000B2645">
        <w:t xml:space="preserve">Table </w:t>
      </w:r>
      <w:fldSimple w:instr=" STYLEREF 1 \s ">
        <w:r w:rsidR="00F30232">
          <w:rPr>
            <w:noProof/>
          </w:rPr>
          <w:t>2</w:t>
        </w:r>
      </w:fldSimple>
      <w:r w:rsidRPr="000B2645">
        <w:noBreakHyphen/>
      </w:r>
      <w:fldSimple w:instr=" SEQ Table \* ARABIC \s 1 ">
        <w:r w:rsidR="00F30232">
          <w:rPr>
            <w:noProof/>
          </w:rPr>
          <w:t>2</w:t>
        </w:r>
      </w:fldSimple>
      <w:r w:rsidRPr="000B2645">
        <w:tab/>
      </w:r>
      <w:r w:rsidR="00102802" w:rsidRPr="00102802">
        <w:t>White</w:t>
      </w:r>
      <w:r w:rsidR="00102802">
        <w:t>, Background</w:t>
      </w:r>
      <w:r w:rsidR="00102802" w:rsidRPr="00102802">
        <w:t xml:space="preserve"> </w:t>
      </w:r>
      <w:r w:rsidR="00102802">
        <w:t xml:space="preserve">1, Darker 5% </w:t>
      </w:r>
      <w:r w:rsidR="00102802" w:rsidRPr="00102802">
        <w:t>(default). Table title – Grey – 10pt bold – 10pt after</w:t>
      </w:r>
    </w:p>
    <w:tbl>
      <w:tblPr>
        <w:tblStyle w:val="AtkinsPurple"/>
        <w:tblW w:w="9752" w:type="dxa"/>
        <w:tblInd w:w="0" w:type="dxa"/>
        <w:tblLayout w:type="fixed"/>
        <w:tblLook w:val="04E0" w:firstRow="1" w:lastRow="1" w:firstColumn="1" w:lastColumn="0" w:noHBand="0" w:noVBand="1"/>
      </w:tblPr>
      <w:tblGrid>
        <w:gridCol w:w="3324"/>
        <w:gridCol w:w="3214"/>
        <w:gridCol w:w="3214"/>
      </w:tblGrid>
      <w:tr w:rsidR="00E66711" w:rsidRPr="000B2645" w14:paraId="3CB742F6" w14:textId="77777777" w:rsidTr="009A7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24" w:type="dxa"/>
            <w:tcBorders>
              <w:bottom w:val="single" w:sz="24" w:space="0" w:color="606161"/>
            </w:tcBorders>
            <w:shd w:val="clear" w:color="auto" w:fill="F2F2F2" w:themeFill="background1" w:themeFillShade="F2"/>
          </w:tcPr>
          <w:p w14:paraId="35785A0D" w14:textId="77777777" w:rsidR="00E66711" w:rsidRPr="000B2645" w:rsidRDefault="00E66711" w:rsidP="00C33F53">
            <w:pPr>
              <w:pStyle w:val="TableHeading"/>
            </w:pPr>
            <w:r w:rsidRPr="000B2645">
              <w:t>Table Heading</w:t>
            </w:r>
          </w:p>
        </w:tc>
        <w:tc>
          <w:tcPr>
            <w:tcW w:w="3214" w:type="dxa"/>
            <w:tcBorders>
              <w:bottom w:val="single" w:sz="24" w:space="0" w:color="606161"/>
            </w:tcBorders>
            <w:shd w:val="clear" w:color="auto" w:fill="F2F2F2" w:themeFill="background1" w:themeFillShade="F2"/>
          </w:tcPr>
          <w:p w14:paraId="65237186" w14:textId="77777777" w:rsidR="00E66711" w:rsidRPr="000B2645" w:rsidRDefault="00E66711" w:rsidP="00C33F53">
            <w:pPr>
              <w:pStyle w:val="TableHeading"/>
            </w:pPr>
            <w:r w:rsidRPr="000B2645">
              <w:t>Table Heading</w:t>
            </w:r>
          </w:p>
        </w:tc>
        <w:tc>
          <w:tcPr>
            <w:tcW w:w="3214" w:type="dxa"/>
            <w:tcBorders>
              <w:bottom w:val="single" w:sz="24" w:space="0" w:color="606161"/>
            </w:tcBorders>
            <w:shd w:val="clear" w:color="auto" w:fill="F2F2F2" w:themeFill="background1" w:themeFillShade="F2"/>
          </w:tcPr>
          <w:p w14:paraId="1BC7027D" w14:textId="77777777" w:rsidR="00E66711" w:rsidRPr="000B2645" w:rsidRDefault="00E66711" w:rsidP="00C33F53">
            <w:pPr>
              <w:pStyle w:val="TableHeading"/>
            </w:pPr>
            <w:r w:rsidRPr="000B2645">
              <w:t>Table Heading</w:t>
            </w:r>
          </w:p>
        </w:tc>
      </w:tr>
      <w:tr w:rsidR="00E66711" w:rsidRPr="000B2645" w14:paraId="3BD4C96F" w14:textId="77777777" w:rsidTr="00102802">
        <w:trPr>
          <w:trHeight w:val="371"/>
        </w:trPr>
        <w:tc>
          <w:tcPr>
            <w:tcW w:w="3324" w:type="dxa"/>
            <w:tcBorders>
              <w:top w:val="single" w:sz="24" w:space="0" w:color="606161"/>
              <w:bottom w:val="single" w:sz="8" w:space="0" w:color="606161"/>
            </w:tcBorders>
          </w:tcPr>
          <w:p w14:paraId="5D90B121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  <w:tc>
          <w:tcPr>
            <w:tcW w:w="3214" w:type="dxa"/>
            <w:tcBorders>
              <w:top w:val="single" w:sz="24" w:space="0" w:color="606161"/>
              <w:bottom w:val="single" w:sz="8" w:space="0" w:color="606161"/>
            </w:tcBorders>
          </w:tcPr>
          <w:p w14:paraId="12E8300F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  <w:tc>
          <w:tcPr>
            <w:tcW w:w="3214" w:type="dxa"/>
            <w:tcBorders>
              <w:top w:val="single" w:sz="24" w:space="0" w:color="606161"/>
              <w:bottom w:val="single" w:sz="8" w:space="0" w:color="606161"/>
            </w:tcBorders>
          </w:tcPr>
          <w:p w14:paraId="70886698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</w:tr>
      <w:tr w:rsidR="00E66711" w:rsidRPr="000B2645" w14:paraId="7D4074C5" w14:textId="77777777" w:rsidTr="00102802">
        <w:trPr>
          <w:trHeight w:val="368"/>
        </w:trPr>
        <w:tc>
          <w:tcPr>
            <w:tcW w:w="3324" w:type="dxa"/>
            <w:tcBorders>
              <w:top w:val="single" w:sz="8" w:space="0" w:color="606161"/>
              <w:bottom w:val="single" w:sz="8" w:space="0" w:color="606161"/>
            </w:tcBorders>
          </w:tcPr>
          <w:p w14:paraId="6D4076AC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  <w:tc>
          <w:tcPr>
            <w:tcW w:w="3214" w:type="dxa"/>
            <w:tcBorders>
              <w:top w:val="single" w:sz="8" w:space="0" w:color="606161"/>
              <w:bottom w:val="single" w:sz="8" w:space="0" w:color="606161"/>
            </w:tcBorders>
          </w:tcPr>
          <w:p w14:paraId="5D158C09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  <w:tc>
          <w:tcPr>
            <w:tcW w:w="3214" w:type="dxa"/>
            <w:tcBorders>
              <w:top w:val="single" w:sz="8" w:space="0" w:color="606161"/>
              <w:bottom w:val="single" w:sz="8" w:space="0" w:color="606161"/>
            </w:tcBorders>
          </w:tcPr>
          <w:p w14:paraId="1EAA104F" w14:textId="77777777" w:rsidR="00E66711" w:rsidRPr="000B2645" w:rsidRDefault="00E66711" w:rsidP="00C33F53">
            <w:pPr>
              <w:pStyle w:val="TableText"/>
            </w:pPr>
            <w:r w:rsidRPr="000B2645">
              <w:t>Table Text</w:t>
            </w:r>
          </w:p>
        </w:tc>
      </w:tr>
      <w:tr w:rsidR="00E66711" w:rsidRPr="000B2645" w14:paraId="79971A51" w14:textId="77777777" w:rsidTr="0010280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tcW w:w="3324" w:type="dxa"/>
            <w:tcBorders>
              <w:top w:val="single" w:sz="8" w:space="0" w:color="606161"/>
              <w:bottom w:val="single" w:sz="24" w:space="0" w:color="606161"/>
            </w:tcBorders>
            <w:shd w:val="clear" w:color="auto" w:fill="F2F2F2" w:themeFill="background1" w:themeFillShade="F2"/>
          </w:tcPr>
          <w:p w14:paraId="2CCCB41C" w14:textId="77777777" w:rsidR="00E66711" w:rsidRPr="000B2645" w:rsidRDefault="00E66711" w:rsidP="00C33F53">
            <w:pPr>
              <w:pStyle w:val="TableText"/>
            </w:pPr>
            <w:r w:rsidRPr="000B2645">
              <w:t>Total row</w:t>
            </w:r>
          </w:p>
        </w:tc>
        <w:tc>
          <w:tcPr>
            <w:tcW w:w="3214" w:type="dxa"/>
            <w:tcBorders>
              <w:top w:val="single" w:sz="8" w:space="0" w:color="606161"/>
              <w:bottom w:val="single" w:sz="24" w:space="0" w:color="606161"/>
            </w:tcBorders>
            <w:shd w:val="clear" w:color="auto" w:fill="F2F2F2" w:themeFill="background1" w:themeFillShade="F2"/>
          </w:tcPr>
          <w:p w14:paraId="44266A77" w14:textId="77777777" w:rsidR="00E66711" w:rsidRPr="000B2645" w:rsidRDefault="00E66711" w:rsidP="00C33F53">
            <w:pPr>
              <w:pStyle w:val="TableText"/>
            </w:pPr>
            <w:r w:rsidRPr="000B2645">
              <w:t>XXX</w:t>
            </w:r>
          </w:p>
        </w:tc>
        <w:tc>
          <w:tcPr>
            <w:tcW w:w="3214" w:type="dxa"/>
            <w:tcBorders>
              <w:top w:val="single" w:sz="8" w:space="0" w:color="606161"/>
              <w:bottom w:val="single" w:sz="24" w:space="0" w:color="606161"/>
            </w:tcBorders>
            <w:shd w:val="clear" w:color="auto" w:fill="F2F2F2" w:themeFill="background1" w:themeFillShade="F2"/>
          </w:tcPr>
          <w:p w14:paraId="10CF3E56" w14:textId="77777777" w:rsidR="00E66711" w:rsidRPr="000B2645" w:rsidRDefault="00E66711" w:rsidP="00C33F53">
            <w:pPr>
              <w:pStyle w:val="TableText"/>
            </w:pPr>
            <w:r w:rsidRPr="000B2645">
              <w:t>XXX</w:t>
            </w:r>
          </w:p>
        </w:tc>
      </w:tr>
    </w:tbl>
    <w:p w14:paraId="556339AE" w14:textId="77777777" w:rsidR="00E66711" w:rsidRPr="000B2645" w:rsidRDefault="00E66711"/>
    <w:p w14:paraId="5AA8A259" w14:textId="0D3384B3" w:rsidR="006E7873" w:rsidRPr="000B2645" w:rsidRDefault="006E7873" w:rsidP="006E7873">
      <w:pPr>
        <w:pStyle w:val="Heading2"/>
        <w:rPr>
          <w:rFonts w:eastAsiaTheme="majorEastAsia" w:cstheme="majorBidi"/>
        </w:rPr>
      </w:pPr>
      <w:bookmarkStart w:id="9" w:name="_Toc101535849"/>
      <w:r w:rsidRPr="000B2645">
        <w:rPr>
          <w:rFonts w:eastAsiaTheme="majorEastAsia" w:cstheme="majorBidi"/>
        </w:rPr>
        <w:t>Figure styles</w:t>
      </w:r>
      <w:bookmarkEnd w:id="9"/>
    </w:p>
    <w:p w14:paraId="12691DE1" w14:textId="77777777" w:rsidR="006E7873" w:rsidRPr="000B2645" w:rsidRDefault="00F53746" w:rsidP="00F53746">
      <w:pPr>
        <w:pStyle w:val="BodyText"/>
      </w:pPr>
      <w:r w:rsidRPr="000B2645">
        <w:t>Body Text</w:t>
      </w:r>
    </w:p>
    <w:p w14:paraId="65AC09A4" w14:textId="77777777" w:rsidR="00D564B4" w:rsidRPr="000B2645" w:rsidRDefault="00D564B4" w:rsidP="00ED40C5">
      <w:pPr>
        <w:pStyle w:val="Caption"/>
      </w:pPr>
      <w:bookmarkStart w:id="10" w:name="_Toc324943223"/>
      <w:r w:rsidRPr="000B2645">
        <w:t xml:space="preserve">Figure </w:t>
      </w:r>
      <w:fldSimple w:instr=" STYLEREF 1 \s ">
        <w:r w:rsidR="00F30232">
          <w:rPr>
            <w:noProof/>
          </w:rPr>
          <w:t>2</w:t>
        </w:r>
      </w:fldSimple>
      <w:r w:rsidRPr="000B2645">
        <w:noBreakHyphen/>
      </w:r>
      <w:fldSimple w:instr=" SEQ Figure \* ARABIC \s 1 ">
        <w:r w:rsidR="00F30232">
          <w:rPr>
            <w:noProof/>
          </w:rPr>
          <w:t>1</w:t>
        </w:r>
      </w:fldSimple>
      <w:r w:rsidRPr="000B2645">
        <w:tab/>
        <w:t xml:space="preserve">Figure Title - </w:t>
      </w:r>
      <w:r w:rsidR="002D540B" w:rsidRPr="000B2645">
        <w:t>G</w:t>
      </w:r>
      <w:r w:rsidRPr="000B2645">
        <w:t xml:space="preserve">rey </w:t>
      </w:r>
      <w:r w:rsidR="002D540B" w:rsidRPr="000B2645">
        <w:t xml:space="preserve">- </w:t>
      </w:r>
      <w:r w:rsidRPr="000B2645">
        <w:t>1</w:t>
      </w:r>
      <w:r w:rsidR="002D540B" w:rsidRPr="000B2645">
        <w:t>0</w:t>
      </w:r>
      <w:r w:rsidRPr="000B2645">
        <w:t xml:space="preserve">pt bold </w:t>
      </w:r>
      <w:r w:rsidR="002D540B" w:rsidRPr="000B2645">
        <w:t>- 6</w:t>
      </w:r>
      <w:r w:rsidRPr="000B2645">
        <w:t>pt after</w:t>
      </w:r>
      <w:bookmarkEnd w:id="10"/>
    </w:p>
    <w:p w14:paraId="13FACEAB" w14:textId="77777777" w:rsidR="00865226" w:rsidRPr="000B2645" w:rsidRDefault="00865226" w:rsidP="00801682"/>
    <w:p w14:paraId="17D733CA" w14:textId="77777777" w:rsidR="00196BDF" w:rsidRPr="000B2645" w:rsidRDefault="00196BDF" w:rsidP="00196BDF">
      <w:pPr>
        <w:pStyle w:val="Heading2"/>
        <w:rPr>
          <w:rFonts w:eastAsiaTheme="majorEastAsia" w:cstheme="majorBidi"/>
        </w:rPr>
      </w:pPr>
      <w:bookmarkStart w:id="11" w:name="_Toc101535850"/>
      <w:r w:rsidRPr="000B2645">
        <w:rPr>
          <w:rFonts w:eastAsiaTheme="majorEastAsia" w:cstheme="majorBidi"/>
        </w:rPr>
        <w:t>Quotes</w:t>
      </w:r>
      <w:bookmarkEnd w:id="11"/>
    </w:p>
    <w:p w14:paraId="35EA92AB" w14:textId="2F321044" w:rsidR="007D5641" w:rsidRDefault="007D5641" w:rsidP="007D5641">
      <w:pPr>
        <w:pStyle w:val="Quote"/>
      </w:pPr>
      <w:r w:rsidRPr="000B2645">
        <w:t>Quote</w:t>
      </w:r>
      <w:r w:rsidR="002D540B" w:rsidRPr="000B2645">
        <w:t xml:space="preserve"> – Black – 10pt italic – 12pt after</w:t>
      </w:r>
    </w:p>
    <w:p w14:paraId="2EA6DA9E" w14:textId="521DB80A" w:rsidR="00162193" w:rsidRDefault="00162193" w:rsidP="00162193">
      <w:pPr>
        <w:pStyle w:val="BodyText"/>
        <w:rPr>
          <w:lang w:eastAsia="en-US"/>
        </w:rPr>
      </w:pPr>
    </w:p>
    <w:p w14:paraId="592A2CE6" w14:textId="42096885" w:rsidR="00162193" w:rsidRDefault="00162193" w:rsidP="00162193">
      <w:pPr>
        <w:pStyle w:val="BodyText"/>
        <w:rPr>
          <w:lang w:eastAsia="en-US"/>
        </w:rPr>
      </w:pPr>
    </w:p>
    <w:p w14:paraId="7DFB7E8B" w14:textId="34329E99" w:rsidR="00162193" w:rsidRDefault="00162193" w:rsidP="00162193">
      <w:pPr>
        <w:pStyle w:val="BodyText"/>
        <w:rPr>
          <w:lang w:eastAsia="en-US"/>
        </w:rPr>
      </w:pPr>
    </w:p>
    <w:p w14:paraId="14FB100D" w14:textId="7EA38C99" w:rsidR="00162193" w:rsidRDefault="00162193" w:rsidP="00162193">
      <w:pPr>
        <w:pStyle w:val="BodyText"/>
        <w:rPr>
          <w:lang w:eastAsia="en-US"/>
        </w:rPr>
      </w:pPr>
    </w:p>
    <w:p w14:paraId="6355CD87" w14:textId="6DBAAF4C" w:rsidR="00162193" w:rsidRDefault="00162193" w:rsidP="00162193">
      <w:pPr>
        <w:pStyle w:val="BodyText"/>
        <w:rPr>
          <w:lang w:eastAsia="en-US"/>
        </w:rPr>
      </w:pPr>
    </w:p>
    <w:p w14:paraId="2DE3EF18" w14:textId="1C58488F" w:rsidR="00162193" w:rsidRDefault="00162193" w:rsidP="00162193">
      <w:pPr>
        <w:pStyle w:val="BodyText"/>
        <w:rPr>
          <w:lang w:eastAsia="en-US"/>
        </w:rPr>
      </w:pPr>
    </w:p>
    <w:p w14:paraId="01E44B74" w14:textId="2E2F48C7" w:rsidR="00162193" w:rsidRDefault="00162193" w:rsidP="00162193">
      <w:pPr>
        <w:pStyle w:val="BodyText"/>
        <w:rPr>
          <w:lang w:eastAsia="en-US"/>
        </w:rPr>
      </w:pPr>
    </w:p>
    <w:p w14:paraId="6707D781" w14:textId="32E35F35" w:rsidR="00162193" w:rsidRDefault="00162193" w:rsidP="00162193">
      <w:pPr>
        <w:pStyle w:val="BodyText"/>
        <w:rPr>
          <w:lang w:eastAsia="en-US"/>
        </w:rPr>
      </w:pPr>
    </w:p>
    <w:p w14:paraId="57C84AF2" w14:textId="39F005D3" w:rsidR="00162193" w:rsidRDefault="00162193" w:rsidP="00162193">
      <w:pPr>
        <w:pStyle w:val="BodyText"/>
        <w:rPr>
          <w:lang w:eastAsia="en-US"/>
        </w:rPr>
      </w:pPr>
    </w:p>
    <w:p w14:paraId="481C364F" w14:textId="7D5C598D" w:rsidR="00162193" w:rsidRDefault="00162193" w:rsidP="00162193">
      <w:pPr>
        <w:pStyle w:val="BodyText"/>
        <w:rPr>
          <w:lang w:eastAsia="en-US"/>
        </w:rPr>
      </w:pPr>
    </w:p>
    <w:p w14:paraId="5650B230" w14:textId="009A1EFF" w:rsidR="00162193" w:rsidRPr="00C01E4A" w:rsidRDefault="00FA7E18" w:rsidP="00C01E4A">
      <w:pPr>
        <w:pStyle w:val="Heading6"/>
        <w:numPr>
          <w:ilvl w:val="0"/>
          <w:numId w:val="0"/>
        </w:numPr>
        <w:ind w:left="2948" w:hanging="2948"/>
        <w:rPr>
          <w:rFonts w:eastAsiaTheme="majorEastAsia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0FFD9D64" wp14:editId="0BD37380">
            <wp:simplePos x="0" y="0"/>
            <wp:positionH relativeFrom="page">
              <wp:posOffset>832029</wp:posOffset>
            </wp:positionH>
            <wp:positionV relativeFrom="paragraph">
              <wp:posOffset>127</wp:posOffset>
            </wp:positionV>
            <wp:extent cx="6728790" cy="9515814"/>
            <wp:effectExtent l="0" t="0" r="0" b="0"/>
            <wp:wrapTight wrapText="bothSides">
              <wp:wrapPolygon edited="0">
                <wp:start x="15533" y="0"/>
                <wp:lineTo x="12843" y="0"/>
                <wp:lineTo x="12781" y="605"/>
                <wp:lineTo x="14433" y="692"/>
                <wp:lineTo x="12598" y="1341"/>
                <wp:lineTo x="11681" y="1816"/>
                <wp:lineTo x="11742" y="2032"/>
                <wp:lineTo x="15289" y="2076"/>
                <wp:lineTo x="13087" y="2422"/>
                <wp:lineTo x="11619" y="2681"/>
                <wp:lineTo x="10824" y="3459"/>
                <wp:lineTo x="10580" y="3935"/>
                <wp:lineTo x="10641" y="4151"/>
                <wp:lineTo x="9663" y="4454"/>
                <wp:lineTo x="9663" y="4497"/>
                <wp:lineTo x="10763" y="4843"/>
                <wp:lineTo x="11436" y="5362"/>
                <wp:lineTo x="13332" y="5535"/>
                <wp:lineTo x="17735" y="5535"/>
                <wp:lineTo x="13271" y="5708"/>
                <wp:lineTo x="12414" y="5751"/>
                <wp:lineTo x="10763" y="6227"/>
                <wp:lineTo x="11436" y="6357"/>
                <wp:lineTo x="17246" y="6919"/>
                <wp:lineTo x="14127" y="7049"/>
                <wp:lineTo x="13393" y="7092"/>
                <wp:lineTo x="10763" y="7611"/>
                <wp:lineTo x="17857" y="8303"/>
                <wp:lineTo x="17123" y="8346"/>
                <wp:lineTo x="10763" y="8995"/>
                <wp:lineTo x="17796" y="9686"/>
                <wp:lineTo x="17796" y="9773"/>
                <wp:lineTo x="19080" y="10378"/>
                <wp:lineTo x="19264" y="10378"/>
                <wp:lineTo x="16145" y="10422"/>
                <wp:lineTo x="14616" y="10638"/>
                <wp:lineTo x="14616" y="11114"/>
                <wp:lineTo x="16328" y="11762"/>
                <wp:lineTo x="11742" y="11892"/>
                <wp:lineTo x="11742" y="12411"/>
                <wp:lineTo x="15656" y="12454"/>
                <wp:lineTo x="19386" y="13146"/>
                <wp:lineTo x="17857" y="13146"/>
                <wp:lineTo x="17918" y="13751"/>
                <wp:lineTo x="20365" y="13838"/>
                <wp:lineTo x="18775" y="14443"/>
                <wp:lineTo x="17918" y="14962"/>
                <wp:lineTo x="17918" y="15049"/>
                <wp:lineTo x="19386" y="15222"/>
                <wp:lineTo x="18102" y="15654"/>
                <wp:lineTo x="17796" y="15827"/>
                <wp:lineTo x="10824" y="16605"/>
                <wp:lineTo x="10458" y="17038"/>
                <wp:lineTo x="10458" y="17211"/>
                <wp:lineTo x="9479" y="17470"/>
                <wp:lineTo x="9479" y="17686"/>
                <wp:lineTo x="10763" y="17989"/>
                <wp:lineTo x="9540" y="18422"/>
                <wp:lineTo x="9540" y="18638"/>
                <wp:lineTo x="10519" y="18681"/>
                <wp:lineTo x="10274" y="19070"/>
                <wp:lineTo x="10335" y="19243"/>
                <wp:lineTo x="10763" y="19373"/>
                <wp:lineTo x="10213" y="19589"/>
                <wp:lineTo x="10519" y="20065"/>
                <wp:lineTo x="9540" y="20108"/>
                <wp:lineTo x="9540" y="20324"/>
                <wp:lineTo x="10763" y="20757"/>
                <wp:lineTo x="9540" y="20973"/>
                <wp:lineTo x="8501" y="21276"/>
                <wp:lineTo x="8378" y="21535"/>
                <wp:lineTo x="21527" y="21535"/>
                <wp:lineTo x="21527" y="20757"/>
                <wp:lineTo x="10763" y="20757"/>
                <wp:lineTo x="21527" y="20584"/>
                <wp:lineTo x="21527" y="18119"/>
                <wp:lineTo x="18469" y="17989"/>
                <wp:lineTo x="21343" y="17816"/>
                <wp:lineTo x="21282" y="17297"/>
                <wp:lineTo x="21527" y="16995"/>
                <wp:lineTo x="10763" y="16605"/>
                <wp:lineTo x="21282" y="16432"/>
                <wp:lineTo x="21527" y="16216"/>
                <wp:lineTo x="20365" y="15914"/>
                <wp:lineTo x="21527" y="15351"/>
                <wp:lineTo x="21527" y="12541"/>
                <wp:lineTo x="21282" y="12454"/>
                <wp:lineTo x="21527" y="12065"/>
                <wp:lineTo x="21527" y="10292"/>
                <wp:lineTo x="21282" y="9686"/>
                <wp:lineTo x="21527" y="9254"/>
                <wp:lineTo x="21527" y="9038"/>
                <wp:lineTo x="10763" y="8995"/>
                <wp:lineTo x="21465" y="8605"/>
                <wp:lineTo x="21527" y="8562"/>
                <wp:lineTo x="21527" y="7827"/>
                <wp:lineTo x="20242" y="7741"/>
                <wp:lineTo x="16512" y="7611"/>
                <wp:lineTo x="21465" y="7308"/>
                <wp:lineTo x="21527" y="6616"/>
                <wp:lineTo x="21527" y="6400"/>
                <wp:lineTo x="10763" y="6227"/>
                <wp:lineTo x="21527" y="6011"/>
                <wp:lineTo x="21527" y="5881"/>
                <wp:lineTo x="21465" y="5146"/>
                <wp:lineTo x="19753" y="5016"/>
                <wp:lineTo x="10763" y="4843"/>
                <wp:lineTo x="19142" y="4843"/>
                <wp:lineTo x="21527" y="4670"/>
                <wp:lineTo x="21527" y="3762"/>
                <wp:lineTo x="10763" y="3459"/>
                <wp:lineTo x="21527" y="3459"/>
                <wp:lineTo x="21527" y="3114"/>
                <wp:lineTo x="21343" y="2768"/>
                <wp:lineTo x="20854" y="2076"/>
                <wp:lineTo x="21527" y="1557"/>
                <wp:lineTo x="21527" y="216"/>
                <wp:lineTo x="20365" y="0"/>
                <wp:lineTo x="15533" y="0"/>
              </wp:wrapPolygon>
            </wp:wrapTight>
            <wp:docPr id="501689070" name="Picture 1" descr="A black and white background with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9070" name="Picture 1" descr="A black and white background with triangles&#10;&#10;AI-generated content may be incorrect."/>
                    <pic:cNvPicPr/>
                  </pic:nvPicPr>
                  <pic:blipFill>
                    <a:blip r:embed="rId1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442" cy="952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193" w:rsidRPr="00162193">
        <w:rPr>
          <w:rFonts w:eastAsiaTheme="majorEastAsia"/>
        </w:rPr>
        <w:t>Appendices</w:t>
      </w:r>
    </w:p>
    <w:p w14:paraId="1B862F2B" w14:textId="718B4EB3" w:rsidR="00FD458C" w:rsidRPr="000B2645" w:rsidRDefault="00C01E4A" w:rsidP="00FD458C">
      <w:pPr>
        <w:pStyle w:val="Heading6"/>
        <w:rPr>
          <w:rFonts w:eastAsiaTheme="majorEastAsia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6D6B96BB" wp14:editId="13BAF01C">
            <wp:simplePos x="0" y="0"/>
            <wp:positionH relativeFrom="page">
              <wp:posOffset>831850</wp:posOffset>
            </wp:positionH>
            <wp:positionV relativeFrom="paragraph">
              <wp:posOffset>6909</wp:posOffset>
            </wp:positionV>
            <wp:extent cx="6728790" cy="9515814"/>
            <wp:effectExtent l="0" t="0" r="0" b="0"/>
            <wp:wrapNone/>
            <wp:docPr id="1577720285" name="Picture 1" descr="A black and white background with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9070" name="Picture 1" descr="A black and white background with triangles&#10;&#10;AI-generated content may be incorrect."/>
                    <pic:cNvPicPr/>
                  </pic:nvPicPr>
                  <pic:blipFill>
                    <a:blip r:embed="rId1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0" cy="951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645">
        <w:rPr>
          <w:rFonts w:eastAsiaTheme="majorEastAsia" w:cstheme="majorBidi"/>
        </w:rPr>
        <w:t>&lt;app title&gt; (Heading 6)</w:t>
      </w:r>
    </w:p>
    <w:p w14:paraId="05CC3DCC" w14:textId="2AD2EA5E" w:rsidR="00FD458C" w:rsidRPr="000B2645" w:rsidRDefault="00FD458C" w:rsidP="00FD458C">
      <w:pPr>
        <w:pStyle w:val="Heading7"/>
        <w:rPr>
          <w:rFonts w:eastAsiaTheme="majorEastAsia" w:cstheme="majorBidi"/>
        </w:rPr>
      </w:pPr>
      <w:bookmarkStart w:id="12" w:name="_Toc274652662"/>
      <w:r w:rsidRPr="000B2645">
        <w:rPr>
          <w:rFonts w:eastAsiaTheme="majorEastAsia" w:cstheme="majorBidi"/>
        </w:rPr>
        <w:t>Heading 7</w:t>
      </w:r>
      <w:bookmarkEnd w:id="12"/>
      <w:r w:rsidR="00FA08A2" w:rsidRPr="000B2645">
        <w:rPr>
          <w:rFonts w:eastAsiaTheme="majorEastAsia" w:cstheme="majorBidi"/>
        </w:rPr>
        <w:t xml:space="preserve"> style</w:t>
      </w:r>
    </w:p>
    <w:p w14:paraId="076B75EF" w14:textId="35D70F2D" w:rsidR="00F53746" w:rsidRPr="000B2645" w:rsidRDefault="00F53746" w:rsidP="000B2645">
      <w:pPr>
        <w:pStyle w:val="BodyText"/>
      </w:pPr>
      <w:r w:rsidRPr="000B2645">
        <w:t>Body Text style here</w:t>
      </w:r>
    </w:p>
    <w:p w14:paraId="4097F57E" w14:textId="77777777" w:rsidR="00FD458C" w:rsidRPr="000B2645" w:rsidRDefault="00FD458C" w:rsidP="00FD458C">
      <w:pPr>
        <w:pStyle w:val="Heading8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8</w:t>
      </w:r>
      <w:r w:rsidR="001B0840" w:rsidRPr="000B2645">
        <w:rPr>
          <w:rFonts w:eastAsiaTheme="majorEastAsia" w:cstheme="majorBidi"/>
        </w:rPr>
        <w:t xml:space="preserve"> </w:t>
      </w:r>
      <w:r w:rsidR="00FA08A2" w:rsidRPr="000B2645">
        <w:rPr>
          <w:rFonts w:eastAsiaTheme="majorEastAsia" w:cstheme="majorBidi"/>
        </w:rPr>
        <w:t>style</w:t>
      </w:r>
    </w:p>
    <w:p w14:paraId="20B1A7EF" w14:textId="7BAE0F67" w:rsidR="00F53746" w:rsidRPr="000B2645" w:rsidRDefault="00F53746" w:rsidP="000B2645">
      <w:pPr>
        <w:pStyle w:val="BodyText"/>
      </w:pPr>
      <w:r w:rsidRPr="000B2645">
        <w:t>Body Text style here</w:t>
      </w:r>
    </w:p>
    <w:p w14:paraId="5A844866" w14:textId="77777777" w:rsidR="00FD458C" w:rsidRPr="000B2645" w:rsidRDefault="00FD458C" w:rsidP="00FD458C">
      <w:pPr>
        <w:pStyle w:val="Heading9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9</w:t>
      </w:r>
      <w:r w:rsidR="00FA08A2" w:rsidRPr="000B2645">
        <w:rPr>
          <w:rFonts w:eastAsiaTheme="majorEastAsia" w:cstheme="majorBidi"/>
        </w:rPr>
        <w:t xml:space="preserve"> style</w:t>
      </w:r>
    </w:p>
    <w:p w14:paraId="1FDA6353" w14:textId="3810CF73" w:rsidR="00F53746" w:rsidRPr="000B2645" w:rsidRDefault="00F53746" w:rsidP="000B2645">
      <w:pPr>
        <w:pStyle w:val="BodyText"/>
      </w:pPr>
      <w:bookmarkStart w:id="13" w:name="_Toc274652663"/>
      <w:r w:rsidRPr="000B2645">
        <w:t>Body Text style here</w:t>
      </w:r>
    </w:p>
    <w:p w14:paraId="18211AB5" w14:textId="77777777" w:rsidR="00992C92" w:rsidRPr="000B2645" w:rsidRDefault="00992C92" w:rsidP="00992C92">
      <w:pPr>
        <w:pStyle w:val="Heading7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7</w:t>
      </w:r>
      <w:bookmarkEnd w:id="13"/>
      <w:r w:rsidR="00FA08A2" w:rsidRPr="000B2645">
        <w:rPr>
          <w:rFonts w:eastAsiaTheme="majorEastAsia" w:cstheme="majorBidi"/>
        </w:rPr>
        <w:t xml:space="preserve"> style</w:t>
      </w:r>
    </w:p>
    <w:p w14:paraId="490A4408" w14:textId="45218C9E" w:rsidR="00F53746" w:rsidRPr="000B2645" w:rsidRDefault="00F53746" w:rsidP="000B2645">
      <w:pPr>
        <w:pStyle w:val="BodyText"/>
      </w:pPr>
      <w:bookmarkStart w:id="14" w:name="_Toc274652664"/>
      <w:r w:rsidRPr="000B2645">
        <w:t>Body Text style here</w:t>
      </w:r>
    </w:p>
    <w:p w14:paraId="29E0BC2D" w14:textId="2BCCF979" w:rsidR="00894CD3" w:rsidRPr="000B2645" w:rsidRDefault="00894CD3">
      <w:pPr>
        <w:spacing w:after="200" w:line="276" w:lineRule="auto"/>
        <w:rPr>
          <w:rFonts w:eastAsiaTheme="majorEastAsia" w:cstheme="majorBidi"/>
          <w:b/>
          <w:iCs/>
          <w:color w:val="0E6D66" w:themeColor="accent2"/>
          <w:sz w:val="48"/>
        </w:rPr>
      </w:pPr>
      <w:r w:rsidRPr="000B2645">
        <w:br w:type="page"/>
      </w:r>
    </w:p>
    <w:p w14:paraId="2D9FD8F3" w14:textId="547951DD" w:rsidR="00992C92" w:rsidRPr="000B2645" w:rsidRDefault="00C01E4A" w:rsidP="00992C92">
      <w:pPr>
        <w:pStyle w:val="Heading6"/>
        <w:rPr>
          <w:rFonts w:eastAsiaTheme="majorEastAsia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38884233" wp14:editId="4D466533">
            <wp:simplePos x="0" y="0"/>
            <wp:positionH relativeFrom="page">
              <wp:posOffset>853796</wp:posOffset>
            </wp:positionH>
            <wp:positionV relativeFrom="paragraph">
              <wp:posOffset>13309</wp:posOffset>
            </wp:positionV>
            <wp:extent cx="6728790" cy="9515814"/>
            <wp:effectExtent l="0" t="0" r="0" b="0"/>
            <wp:wrapNone/>
            <wp:docPr id="1444356452" name="Picture 1" descr="A black and white background with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9070" name="Picture 1" descr="A black and white background with triangles&#10;&#10;AI-generated content may be incorrect."/>
                    <pic:cNvPicPr/>
                  </pic:nvPicPr>
                  <pic:blipFill>
                    <a:blip r:embed="rId1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0" cy="951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29E">
        <w:rPr>
          <w:rFonts w:eastAsiaTheme="majorEastAsia" w:cstheme="majorBidi"/>
        </w:rPr>
        <w:t>&lt;app title&gt; (</w:t>
      </w:r>
      <w:r w:rsidR="00992C92" w:rsidRPr="000B2645">
        <w:rPr>
          <w:rFonts w:eastAsiaTheme="majorEastAsia" w:cstheme="majorBidi"/>
        </w:rPr>
        <w:t>Heading 6</w:t>
      </w:r>
      <w:bookmarkEnd w:id="14"/>
      <w:r w:rsidR="0055529E">
        <w:rPr>
          <w:rFonts w:eastAsiaTheme="majorEastAsia" w:cstheme="majorBidi"/>
        </w:rPr>
        <w:t>)</w:t>
      </w:r>
    </w:p>
    <w:p w14:paraId="6852AA82" w14:textId="1D09C2CA" w:rsidR="00992C92" w:rsidRPr="000B2645" w:rsidRDefault="00992C92" w:rsidP="00992C92">
      <w:pPr>
        <w:pStyle w:val="Heading7"/>
        <w:rPr>
          <w:rFonts w:eastAsiaTheme="majorEastAsia" w:cstheme="majorBidi"/>
        </w:rPr>
      </w:pPr>
      <w:bookmarkStart w:id="15" w:name="_Toc274652665"/>
      <w:r w:rsidRPr="000B2645">
        <w:rPr>
          <w:rFonts w:eastAsiaTheme="majorEastAsia" w:cstheme="majorBidi"/>
        </w:rPr>
        <w:t>Heading 7</w:t>
      </w:r>
      <w:bookmarkEnd w:id="15"/>
    </w:p>
    <w:p w14:paraId="46641AF6" w14:textId="78B803C6" w:rsidR="00992C92" w:rsidRPr="000B2645" w:rsidRDefault="00F53746" w:rsidP="000B2645">
      <w:pPr>
        <w:pStyle w:val="BodyText"/>
      </w:pPr>
      <w:r w:rsidRPr="000B2645">
        <w:t xml:space="preserve">Body Text </w:t>
      </w:r>
      <w:r w:rsidR="00992C92" w:rsidRPr="000B2645">
        <w:t>style here</w:t>
      </w:r>
    </w:p>
    <w:p w14:paraId="096B3220" w14:textId="77777777" w:rsidR="00992C92" w:rsidRPr="000B2645" w:rsidRDefault="00992C92" w:rsidP="00992C92">
      <w:pPr>
        <w:pStyle w:val="Heading8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8</w:t>
      </w:r>
    </w:p>
    <w:p w14:paraId="706EB889" w14:textId="0F978A60" w:rsidR="00F53746" w:rsidRPr="000B2645" w:rsidRDefault="00F53746" w:rsidP="000B2645">
      <w:pPr>
        <w:pStyle w:val="BodyText"/>
      </w:pPr>
      <w:r w:rsidRPr="000B2645">
        <w:t>Body Text style here</w:t>
      </w:r>
    </w:p>
    <w:p w14:paraId="62AA4179" w14:textId="77777777" w:rsidR="00992C92" w:rsidRPr="000B2645" w:rsidRDefault="00992C92" w:rsidP="00992C92">
      <w:pPr>
        <w:pStyle w:val="Heading9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9</w:t>
      </w:r>
    </w:p>
    <w:p w14:paraId="389EB9C4" w14:textId="22CDE307" w:rsidR="00F53746" w:rsidRPr="000B2645" w:rsidRDefault="00F53746" w:rsidP="000B2645">
      <w:pPr>
        <w:pStyle w:val="BodyText"/>
      </w:pPr>
      <w:bookmarkStart w:id="16" w:name="_Toc274652666"/>
      <w:r w:rsidRPr="000B2645">
        <w:t>Body Text style here</w:t>
      </w:r>
    </w:p>
    <w:p w14:paraId="3C4962E1" w14:textId="30D513F4" w:rsidR="00894CD3" w:rsidRPr="000B2645" w:rsidRDefault="00894CD3">
      <w:pPr>
        <w:spacing w:after="200" w:line="276" w:lineRule="auto"/>
        <w:rPr>
          <w:rFonts w:eastAsiaTheme="majorEastAsia" w:cstheme="majorBidi"/>
          <w:b/>
          <w:iCs/>
          <w:color w:val="0E6D66" w:themeColor="accent2"/>
          <w:sz w:val="48"/>
        </w:rPr>
      </w:pPr>
      <w:r w:rsidRPr="000B2645">
        <w:br w:type="page"/>
      </w:r>
    </w:p>
    <w:p w14:paraId="666320EF" w14:textId="78ABC553" w:rsidR="00992C92" w:rsidRPr="000B2645" w:rsidRDefault="00C01E4A" w:rsidP="00992C92">
      <w:pPr>
        <w:pStyle w:val="Heading6"/>
        <w:rPr>
          <w:rFonts w:eastAsiaTheme="majorEastAsia" w:cstheme="majorBidi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7BE8FCE3" wp14:editId="4DB3571D">
            <wp:simplePos x="0" y="0"/>
            <wp:positionH relativeFrom="page">
              <wp:posOffset>941578</wp:posOffset>
            </wp:positionH>
            <wp:positionV relativeFrom="paragraph">
              <wp:posOffset>11024</wp:posOffset>
            </wp:positionV>
            <wp:extent cx="6728790" cy="9515814"/>
            <wp:effectExtent l="0" t="0" r="0" b="0"/>
            <wp:wrapNone/>
            <wp:docPr id="1317749930" name="Picture 1" descr="A black and white background with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9070" name="Picture 1" descr="A black and white background with triangles&#10;&#10;AI-generated content may be incorrect."/>
                    <pic:cNvPicPr/>
                  </pic:nvPicPr>
                  <pic:blipFill>
                    <a:blip r:embed="rId1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790" cy="9515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29E">
        <w:rPr>
          <w:rFonts w:eastAsiaTheme="majorEastAsia" w:cstheme="majorBidi"/>
        </w:rPr>
        <w:t>&lt;app title&gt; (</w:t>
      </w:r>
      <w:r w:rsidR="00992C92" w:rsidRPr="000B2645">
        <w:rPr>
          <w:rFonts w:eastAsiaTheme="majorEastAsia" w:cstheme="majorBidi"/>
        </w:rPr>
        <w:t>Heading 6</w:t>
      </w:r>
      <w:bookmarkEnd w:id="16"/>
      <w:r w:rsidR="0055529E">
        <w:rPr>
          <w:rFonts w:eastAsiaTheme="majorEastAsia" w:cstheme="majorBidi"/>
        </w:rPr>
        <w:t>)</w:t>
      </w:r>
    </w:p>
    <w:p w14:paraId="03F370CE" w14:textId="78515529" w:rsidR="00992C92" w:rsidRPr="000B2645" w:rsidRDefault="00992C92" w:rsidP="00992C92">
      <w:pPr>
        <w:pStyle w:val="Heading7"/>
        <w:rPr>
          <w:rFonts w:eastAsiaTheme="majorEastAsia" w:cstheme="majorBidi"/>
        </w:rPr>
      </w:pPr>
      <w:bookmarkStart w:id="17" w:name="_Toc274652667"/>
      <w:r w:rsidRPr="000B2645">
        <w:rPr>
          <w:rFonts w:eastAsiaTheme="majorEastAsia" w:cstheme="majorBidi"/>
        </w:rPr>
        <w:t>Heading 7</w:t>
      </w:r>
      <w:bookmarkEnd w:id="17"/>
    </w:p>
    <w:p w14:paraId="2D3B4B9B" w14:textId="3C0DCE2F" w:rsidR="00AA6104" w:rsidRPr="000B2645" w:rsidRDefault="00F53746" w:rsidP="000B2645">
      <w:pPr>
        <w:pStyle w:val="BodyText"/>
      </w:pPr>
      <w:r w:rsidRPr="000B2645">
        <w:t>Body Text style here</w:t>
      </w:r>
    </w:p>
    <w:p w14:paraId="56D038B2" w14:textId="77777777" w:rsidR="00992C92" w:rsidRPr="000B2645" w:rsidRDefault="00992C92" w:rsidP="00992C92">
      <w:pPr>
        <w:pStyle w:val="Heading8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8</w:t>
      </w:r>
    </w:p>
    <w:p w14:paraId="0D1BF822" w14:textId="133E42CF" w:rsidR="00F53746" w:rsidRPr="000B2645" w:rsidRDefault="00F53746" w:rsidP="000B2645">
      <w:pPr>
        <w:pStyle w:val="BodyText"/>
      </w:pPr>
      <w:r w:rsidRPr="000B2645">
        <w:t>Body Text style here</w:t>
      </w:r>
    </w:p>
    <w:p w14:paraId="050AE04F" w14:textId="77777777" w:rsidR="00992C92" w:rsidRPr="000B2645" w:rsidRDefault="00992C92" w:rsidP="00992C92">
      <w:pPr>
        <w:pStyle w:val="Heading9"/>
        <w:rPr>
          <w:rFonts w:eastAsiaTheme="majorEastAsia" w:cstheme="majorBidi"/>
        </w:rPr>
      </w:pPr>
      <w:r w:rsidRPr="000B2645">
        <w:rPr>
          <w:rFonts w:eastAsiaTheme="majorEastAsia" w:cstheme="majorBidi"/>
        </w:rPr>
        <w:t>Heading 9</w:t>
      </w:r>
    </w:p>
    <w:p w14:paraId="0D4BF3C5" w14:textId="5BFB036E" w:rsidR="00F53746" w:rsidRDefault="00F53746" w:rsidP="000B2645">
      <w:pPr>
        <w:pStyle w:val="BodyText"/>
      </w:pPr>
      <w:r w:rsidRPr="000B2645">
        <w:t>Body Text style here</w:t>
      </w:r>
    </w:p>
    <w:p w14:paraId="35D38177" w14:textId="1C309D96" w:rsidR="00E549C1" w:rsidRDefault="00E549C1" w:rsidP="000B2645">
      <w:pPr>
        <w:pStyle w:val="BodyText"/>
      </w:pPr>
    </w:p>
    <w:p w14:paraId="0E1A9537" w14:textId="763FD48C" w:rsidR="00E549C1" w:rsidRDefault="00E549C1">
      <w:pPr>
        <w:spacing w:after="200" w:line="276" w:lineRule="auto"/>
        <w:rPr>
          <w:rFonts w:eastAsia="Batang" w:cs="Arial"/>
          <w:color w:val="394A58"/>
          <w:szCs w:val="20"/>
          <w:lang w:eastAsia="ko-KR"/>
        </w:rPr>
      </w:pPr>
      <w:r>
        <w:br w:type="page"/>
      </w:r>
    </w:p>
    <w:p w14:paraId="2CDB106F" w14:textId="5C8AEE2C" w:rsidR="00E33DFA" w:rsidRPr="000B2645" w:rsidRDefault="00E33DFA" w:rsidP="00E33DFA">
      <w:pPr>
        <w:pStyle w:val="NormalNoSpace"/>
        <w:rPr>
          <w:b/>
        </w:rPr>
      </w:pPr>
    </w:p>
    <w:p w14:paraId="6B1247AA" w14:textId="306BB601" w:rsidR="00E33DFA" w:rsidRPr="000B2645" w:rsidRDefault="00162193" w:rsidP="00E33DFA">
      <w:pPr>
        <w:pStyle w:val="NormalNoSpace"/>
      </w:pPr>
      <w:r>
        <w:t>Contact Name</w:t>
      </w:r>
    </w:p>
    <w:p w14:paraId="375440B1" w14:textId="58DFE31A" w:rsidR="000B2645" w:rsidRPr="000B2645" w:rsidRDefault="000B2645" w:rsidP="0032443C">
      <w:pPr>
        <w:pStyle w:val="NormalNoSpace"/>
      </w:pPr>
    </w:p>
    <w:p w14:paraId="36428A90" w14:textId="341E9F29" w:rsidR="00417C44" w:rsidRDefault="00417C44" w:rsidP="00715E21">
      <w:pPr>
        <w:pStyle w:val="NormalNoSpace"/>
        <w:rPr>
          <w:b/>
        </w:rPr>
      </w:pPr>
    </w:p>
    <w:p w14:paraId="31CA7BFF" w14:textId="420840C0" w:rsidR="00E33DFA" w:rsidRPr="00417C44" w:rsidRDefault="00A72C1E" w:rsidP="00417C44">
      <w:pPr>
        <w:tabs>
          <w:tab w:val="left" w:pos="2625"/>
        </w:tabs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51A8CC7B" wp14:editId="63366DEB">
            <wp:simplePos x="0" y="0"/>
            <wp:positionH relativeFrom="page">
              <wp:align>right</wp:align>
            </wp:positionH>
            <wp:positionV relativeFrom="paragraph">
              <wp:posOffset>4812665</wp:posOffset>
            </wp:positionV>
            <wp:extent cx="7615334" cy="4673467"/>
            <wp:effectExtent l="0" t="0" r="5080" b="0"/>
            <wp:wrapNone/>
            <wp:docPr id="343512889" name="Picture 34" descr="A blue and silver cor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2889" name="Picture 34" descr="A blue and silver cor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5334" cy="4673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3DFA" w:rsidRPr="00417C44" w:rsidSect="00102802">
      <w:headerReference w:type="first" r:id="rId16"/>
      <w:footerReference w:type="first" r:id="rId17"/>
      <w:pgSz w:w="11906" w:h="16838" w:code="9"/>
      <w:pgMar w:top="964" w:right="1134" w:bottom="964" w:left="1134" w:header="576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9C5A" w14:textId="77777777" w:rsidR="007E7122" w:rsidRPr="000B2645" w:rsidRDefault="007E7122" w:rsidP="00DC0958">
      <w:pPr>
        <w:spacing w:after="0"/>
      </w:pPr>
      <w:r w:rsidRPr="000B2645">
        <w:separator/>
      </w:r>
    </w:p>
  </w:endnote>
  <w:endnote w:type="continuationSeparator" w:id="0">
    <w:p w14:paraId="18BA17B6" w14:textId="77777777" w:rsidR="007E7122" w:rsidRPr="000B2645" w:rsidRDefault="007E7122" w:rsidP="00DC0958">
      <w:pPr>
        <w:spacing w:after="0"/>
      </w:pPr>
      <w:r w:rsidRPr="000B26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4A44" w14:textId="77777777" w:rsidR="00532AD2" w:rsidRPr="004B35CA" w:rsidRDefault="00532AD2" w:rsidP="006E7873">
    <w:pPr>
      <w:pStyle w:val="Footer"/>
    </w:pPr>
  </w:p>
  <w:p w14:paraId="49B9EBDE" w14:textId="77777777" w:rsidR="00532AD2" w:rsidRPr="004B35CA" w:rsidRDefault="00532AD2" w:rsidP="006E7873">
    <w:pPr>
      <w:pStyle w:val="Footer"/>
    </w:pPr>
  </w:p>
  <w:tbl>
    <w:tblPr>
      <w:tblStyle w:val="TableGrid"/>
      <w:tblW w:w="5000" w:type="pct"/>
      <w:tblBorders>
        <w:top w:val="single" w:sz="4" w:space="0" w:color="BFBF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743"/>
      <w:gridCol w:w="2007"/>
    </w:tblGrid>
    <w:tr w:rsidR="00532AD2" w:rsidRPr="004B35CA" w14:paraId="647DA07D" w14:textId="77777777" w:rsidTr="00706BE3">
      <w:tc>
        <w:tcPr>
          <w:tcW w:w="3971" w:type="pct"/>
          <w:vAlign w:val="bottom"/>
        </w:tcPr>
        <w:p w14:paraId="7C9A8354" w14:textId="408BDE8A" w:rsidR="00532AD2" w:rsidRPr="003C2584" w:rsidRDefault="00A17E3B" w:rsidP="00586F97">
          <w:pPr>
            <w:pStyle w:val="FooterBold"/>
            <w:spacing w:before="0"/>
            <w:rPr>
              <w:rFonts w:cs="Arial"/>
              <w:b w:val="0"/>
              <w:bCs/>
              <w:color w:val="606161"/>
            </w:rPr>
          </w:pPr>
          <w:r w:rsidRPr="003C2584">
            <w:rPr>
              <w:rFonts w:cs="Arial"/>
              <w:b w:val="0"/>
              <w:bCs/>
              <w:color w:val="606161"/>
            </w:rPr>
            <w:t>Name of the project</w:t>
          </w:r>
          <w:r w:rsidR="00602DE0" w:rsidRPr="003C2584">
            <w:rPr>
              <w:rFonts w:cs="Arial"/>
              <w:b w:val="0"/>
              <w:bCs/>
              <w:color w:val="606161"/>
            </w:rPr>
            <w:fldChar w:fldCharType="begin"/>
          </w:r>
          <w:r w:rsidR="00602DE0" w:rsidRPr="003C2584">
            <w:rPr>
              <w:rFonts w:cs="Arial"/>
              <w:b w:val="0"/>
              <w:bCs/>
              <w:color w:val="606161"/>
            </w:rPr>
            <w:instrText xml:space="preserve"> DOC</w:instrText>
          </w:r>
          <w:r w:rsidR="00AD2A53" w:rsidRPr="003C2584">
            <w:rPr>
              <w:rFonts w:cs="Arial"/>
              <w:b w:val="0"/>
              <w:bCs/>
              <w:color w:val="606161"/>
            </w:rPr>
            <w:instrText>PROPERTY</w:instrText>
          </w:r>
          <w:r w:rsidR="00602DE0" w:rsidRPr="003C2584">
            <w:rPr>
              <w:rFonts w:cs="Arial"/>
              <w:b w:val="0"/>
              <w:bCs/>
              <w:color w:val="606161"/>
            </w:rPr>
            <w:instrText xml:space="preserve">  Confidential  \* MERGEFORMAT </w:instrText>
          </w:r>
          <w:r w:rsidR="00602DE0" w:rsidRPr="003C2584">
            <w:rPr>
              <w:rFonts w:cs="Arial"/>
              <w:b w:val="0"/>
              <w:bCs/>
              <w:color w:val="606161"/>
            </w:rPr>
            <w:fldChar w:fldCharType="end"/>
          </w:r>
        </w:p>
      </w:tc>
      <w:tc>
        <w:tcPr>
          <w:tcW w:w="1029" w:type="pct"/>
          <w:vAlign w:val="bottom"/>
        </w:tcPr>
        <w:p w14:paraId="4EAD2BFE" w14:textId="77777777" w:rsidR="00532AD2" w:rsidRPr="003C2584" w:rsidRDefault="00A7591A" w:rsidP="005625D4">
          <w:pPr>
            <w:pStyle w:val="Footer"/>
            <w:jc w:val="right"/>
            <w:rPr>
              <w:rFonts w:cs="Arial"/>
              <w:szCs w:val="18"/>
            </w:rPr>
          </w:pPr>
          <w:r w:rsidRPr="003C2584">
            <w:rPr>
              <w:rFonts w:cs="Arial"/>
              <w:szCs w:val="18"/>
            </w:rPr>
            <w:fldChar w:fldCharType="begin"/>
          </w:r>
          <w:r w:rsidRPr="003C2584">
            <w:rPr>
              <w:rFonts w:cs="Arial"/>
              <w:szCs w:val="18"/>
            </w:rPr>
            <w:instrText xml:space="preserve"> PAGE  \* Arabic </w:instrText>
          </w:r>
          <w:r w:rsidRPr="003C2584">
            <w:rPr>
              <w:rFonts w:cs="Arial"/>
              <w:szCs w:val="18"/>
            </w:rPr>
            <w:fldChar w:fldCharType="separate"/>
          </w:r>
          <w:r w:rsidR="00701741" w:rsidRPr="003C2584">
            <w:rPr>
              <w:rFonts w:cs="Arial"/>
              <w:noProof/>
              <w:szCs w:val="18"/>
            </w:rPr>
            <w:t>4</w:t>
          </w:r>
          <w:r w:rsidRPr="003C2584">
            <w:rPr>
              <w:rFonts w:cs="Arial"/>
              <w:szCs w:val="18"/>
            </w:rPr>
            <w:fldChar w:fldCharType="end"/>
          </w:r>
        </w:p>
      </w:tc>
    </w:tr>
  </w:tbl>
  <w:p w14:paraId="4282C6DC" w14:textId="77777777" w:rsidR="00532AD2" w:rsidRPr="004B35CA" w:rsidRDefault="00532AD2" w:rsidP="005625D4">
    <w:pPr>
      <w:pStyle w:val="Footer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1FCC" w14:textId="77777777" w:rsidR="00F30232" w:rsidRPr="00F30232" w:rsidRDefault="000B2645" w:rsidP="000B2645">
    <w:pPr>
      <w:pStyle w:val="Footer"/>
      <w:rPr>
        <w:bCs/>
        <w:lang w:val="en-US"/>
      </w:rPr>
    </w:pPr>
    <w:r>
      <w:fldChar w:fldCharType="begin"/>
    </w:r>
    <w:r>
      <w:instrText xml:space="preserve"> DOCVARIABLE "DocRiskLevel" \* MERGEFORMAT </w:instrText>
    </w:r>
    <w:r>
      <w:fldChar w:fldCharType="separate"/>
    </w:r>
  </w:p>
  <w:p w14:paraId="6BFB8895" w14:textId="77777777" w:rsidR="00532AD2" w:rsidRPr="004B35CA" w:rsidRDefault="000B2645" w:rsidP="00753A2F">
    <w:pPr>
      <w:pStyle w:val="Footer"/>
    </w:pPr>
    <w:r>
      <w:fldChar w:fldCharType="end"/>
    </w:r>
  </w:p>
  <w:p w14:paraId="2BB3B42A" w14:textId="77777777" w:rsidR="00532AD2" w:rsidRPr="004B35CA" w:rsidRDefault="00532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A0761" w14:textId="77777777" w:rsidR="007E7122" w:rsidRPr="000B2645" w:rsidRDefault="007E7122" w:rsidP="00DC0958">
      <w:pPr>
        <w:spacing w:after="0"/>
      </w:pPr>
      <w:r w:rsidRPr="000B2645">
        <w:separator/>
      </w:r>
    </w:p>
  </w:footnote>
  <w:footnote w:type="continuationSeparator" w:id="0">
    <w:p w14:paraId="5F420799" w14:textId="77777777" w:rsidR="007E7122" w:rsidRPr="000B2645" w:rsidRDefault="007E7122" w:rsidP="00DC0958">
      <w:pPr>
        <w:spacing w:after="0"/>
      </w:pPr>
      <w:r w:rsidRPr="000B264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61B2" w14:textId="721EF1B2" w:rsidR="00532AD2" w:rsidRPr="004B35CA" w:rsidRDefault="00ED40C5" w:rsidP="009D5CB3">
    <w:pPr>
      <w:pStyle w:val="Header"/>
    </w:pPr>
    <w:r w:rsidRPr="00706BE3">
      <w:rPr>
        <w:rFonts w:eastAsia="Times New Roman" w:cs="Times New Roman"/>
        <w:noProof/>
        <w:color w:val="auto"/>
        <w:sz w:val="22"/>
        <w:lang w:eastAsia="en-GB"/>
      </w:rPr>
      <w:drawing>
        <wp:anchor distT="0" distB="0" distL="114300" distR="114300" simplePos="0" relativeHeight="251659264" behindDoc="1" locked="0" layoutInCell="1" allowOverlap="1" wp14:anchorId="282B2364" wp14:editId="0DB4183F">
          <wp:simplePos x="0" y="0"/>
          <wp:positionH relativeFrom="column">
            <wp:posOffset>5316505</wp:posOffset>
          </wp:positionH>
          <wp:positionV relativeFrom="paragraph">
            <wp:posOffset>-75565</wp:posOffset>
          </wp:positionV>
          <wp:extent cx="718118" cy="439364"/>
          <wp:effectExtent l="0" t="0" r="6350" b="0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241"/>
                  <a:stretch/>
                </pic:blipFill>
                <pic:spPr bwMode="auto">
                  <a:xfrm>
                    <a:off x="0" y="0"/>
                    <a:ext cx="718118" cy="43936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506E" w14:textId="77777777" w:rsidR="00532AD2" w:rsidRPr="000B2645" w:rsidRDefault="00532AD2" w:rsidP="00DB06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BBA9" w14:textId="77777777" w:rsidR="00532AD2" w:rsidRPr="000B2645" w:rsidRDefault="00532AD2" w:rsidP="000B2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1A941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A1CED374"/>
    <w:lvl w:ilvl="0">
      <w:start w:val="1"/>
      <w:numFmt w:val="lowerRoman"/>
      <w:pStyle w:val="ListNumber3"/>
      <w:lvlText w:val="%1."/>
      <w:lvlJc w:val="left"/>
      <w:pPr>
        <w:ind w:left="926" w:hanging="360"/>
      </w:pPr>
      <w:rPr>
        <w:rFonts w:hint="default"/>
      </w:rPr>
    </w:lvl>
  </w:abstractNum>
  <w:abstractNum w:abstractNumId="2" w15:restartNumberingAfterBreak="0">
    <w:nsid w:val="FFFFFF80"/>
    <w:multiLevelType w:val="singleLevel"/>
    <w:tmpl w:val="C58C48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F8835B8"/>
    <w:lvl w:ilvl="0">
      <w:start w:val="1"/>
      <w:numFmt w:val="bullet"/>
      <w:pStyle w:val="ListBullet2"/>
      <w:lvlText w:val="-"/>
      <w:lvlJc w:val="left"/>
      <w:pPr>
        <w:ind w:left="700" w:hanging="360"/>
      </w:pPr>
      <w:rPr>
        <w:rFonts w:ascii="Arial" w:hAnsi="Arial" w:hint="default"/>
        <w:color w:val="auto"/>
      </w:rPr>
    </w:lvl>
  </w:abstractNum>
  <w:abstractNum w:abstractNumId="4" w15:restartNumberingAfterBreak="0">
    <w:nsid w:val="FFFFFF88"/>
    <w:multiLevelType w:val="singleLevel"/>
    <w:tmpl w:val="6658DD72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EAA2E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22242D"/>
    <w:multiLevelType w:val="hybridMultilevel"/>
    <w:tmpl w:val="A03ED8CC"/>
    <w:lvl w:ilvl="0" w:tplc="A4024D6A">
      <w:start w:val="1"/>
      <w:numFmt w:val="decimal"/>
      <w:pStyle w:val="TableTitle"/>
      <w:lvlText w:val="Table 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8396A"/>
    <w:multiLevelType w:val="hybridMultilevel"/>
    <w:tmpl w:val="939AE4E8"/>
    <w:lvl w:ilvl="0" w:tplc="A2E6C85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9499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1752B5"/>
    <w:multiLevelType w:val="hybridMultilevel"/>
    <w:tmpl w:val="3DF42656"/>
    <w:lvl w:ilvl="0" w:tplc="A784F374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1E4E8C"/>
    <w:multiLevelType w:val="hybridMultilevel"/>
    <w:tmpl w:val="6FCA2DA8"/>
    <w:lvl w:ilvl="0" w:tplc="C2EC914A">
      <w:start w:val="1"/>
      <w:numFmt w:val="decimal"/>
      <w:pStyle w:val="FigureTitle"/>
      <w:lvlText w:val="Figure 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6415C"/>
    <w:multiLevelType w:val="hybridMultilevel"/>
    <w:tmpl w:val="6FCAF562"/>
    <w:lvl w:ilvl="0" w:tplc="EE9675E0">
      <w:start w:val="1"/>
      <w:numFmt w:val="lowerRoman"/>
      <w:pStyle w:val="ListNumber4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16188A"/>
    <w:multiLevelType w:val="hybridMultilevel"/>
    <w:tmpl w:val="1598D8D6"/>
    <w:lvl w:ilvl="0" w:tplc="A2E6C85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9499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BA03DB"/>
    <w:multiLevelType w:val="hybridMultilevel"/>
    <w:tmpl w:val="3F2E226C"/>
    <w:lvl w:ilvl="0" w:tplc="C8FE6978">
      <w:start w:val="1"/>
      <w:numFmt w:val="lowerLetter"/>
      <w:pStyle w:val="ListNumber2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E123E"/>
    <w:multiLevelType w:val="multilevel"/>
    <w:tmpl w:val="FD124D6E"/>
    <w:lvl w:ilvl="0">
      <w:start w:val="1"/>
      <w:numFmt w:val="decimal"/>
      <w:pStyle w:val="Heading1"/>
      <w:lvlText w:val="%1."/>
      <w:lvlJc w:val="left"/>
      <w:pPr>
        <w:ind w:left="1021" w:hanging="102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21" w:hanging="1021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5103"/>
        </w:tabs>
        <w:ind w:left="1021" w:hanging="1021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21" w:hanging="1021"/>
      </w:pPr>
      <w:rPr>
        <w:rFonts w:hint="default"/>
      </w:rPr>
    </w:lvl>
    <w:lvl w:ilvl="5">
      <w:start w:val="1"/>
      <w:numFmt w:val="upperLetter"/>
      <w:pStyle w:val="Heading6"/>
      <w:lvlText w:val="Appendix %6."/>
      <w:lvlJc w:val="left"/>
      <w:pPr>
        <w:ind w:left="3541" w:hanging="1021"/>
      </w:pPr>
      <w:rPr>
        <w:rFonts w:hint="default"/>
      </w:rPr>
    </w:lvl>
    <w:lvl w:ilvl="6">
      <w:start w:val="1"/>
      <w:numFmt w:val="decimal"/>
      <w:pStyle w:val="Heading7"/>
      <w:lvlText w:val="%6.%7."/>
      <w:lvlJc w:val="left"/>
      <w:pPr>
        <w:ind w:left="1021" w:hanging="1021"/>
      </w:pPr>
      <w:rPr>
        <w:rFonts w:hint="default"/>
      </w:rPr>
    </w:lvl>
    <w:lvl w:ilvl="7">
      <w:start w:val="1"/>
      <w:numFmt w:val="decimal"/>
      <w:pStyle w:val="Heading8"/>
      <w:lvlText w:val="%6.%7.%8."/>
      <w:lvlJc w:val="left"/>
      <w:pPr>
        <w:ind w:left="1021" w:hanging="1021"/>
      </w:pPr>
      <w:rPr>
        <w:rFonts w:hint="default"/>
      </w:rPr>
    </w:lvl>
    <w:lvl w:ilvl="8">
      <w:start w:val="1"/>
      <w:numFmt w:val="decimal"/>
      <w:pStyle w:val="Heading9"/>
      <w:lvlText w:val="%6.%7.%8.%9."/>
      <w:lvlJc w:val="left"/>
      <w:pPr>
        <w:ind w:left="1021" w:hanging="1021"/>
      </w:pPr>
      <w:rPr>
        <w:rFonts w:hint="default"/>
      </w:rPr>
    </w:lvl>
  </w:abstractNum>
  <w:abstractNum w:abstractNumId="14" w15:restartNumberingAfterBreak="0">
    <w:nsid w:val="74744F40"/>
    <w:multiLevelType w:val="hybridMultilevel"/>
    <w:tmpl w:val="0A2C9DEE"/>
    <w:lvl w:ilvl="0" w:tplc="A2E6C85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9499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4A345F"/>
    <w:multiLevelType w:val="multilevel"/>
    <w:tmpl w:val="DE921A2A"/>
    <w:lvl w:ilvl="0">
      <w:start w:val="1"/>
      <w:numFmt w:val="decimal"/>
      <w:pStyle w:val="ListNumb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26795227">
    <w:abstractNumId w:val="2"/>
  </w:num>
  <w:num w:numId="2" w16cid:durableId="283775539">
    <w:abstractNumId w:val="4"/>
  </w:num>
  <w:num w:numId="3" w16cid:durableId="1005745030">
    <w:abstractNumId w:val="1"/>
  </w:num>
  <w:num w:numId="4" w16cid:durableId="1334987824">
    <w:abstractNumId w:val="0"/>
  </w:num>
  <w:num w:numId="5" w16cid:durableId="1671060925">
    <w:abstractNumId w:val="6"/>
  </w:num>
  <w:num w:numId="6" w16cid:durableId="1095786861">
    <w:abstractNumId w:val="9"/>
  </w:num>
  <w:num w:numId="7" w16cid:durableId="1762409643">
    <w:abstractNumId w:val="12"/>
  </w:num>
  <w:num w:numId="8" w16cid:durableId="920943249">
    <w:abstractNumId w:val="10"/>
  </w:num>
  <w:num w:numId="9" w16cid:durableId="587160552">
    <w:abstractNumId w:val="13"/>
  </w:num>
  <w:num w:numId="10" w16cid:durableId="1033651154">
    <w:abstractNumId w:val="5"/>
  </w:num>
  <w:num w:numId="11" w16cid:durableId="784428252">
    <w:abstractNumId w:val="3"/>
  </w:num>
  <w:num w:numId="12" w16cid:durableId="1047681300">
    <w:abstractNumId w:val="15"/>
  </w:num>
  <w:num w:numId="13" w16cid:durableId="1658803573">
    <w:abstractNumId w:val="8"/>
  </w:num>
  <w:num w:numId="14" w16cid:durableId="19015104">
    <w:abstractNumId w:val="11"/>
  </w:num>
  <w:num w:numId="15" w16cid:durableId="2017077587">
    <w:abstractNumId w:val="14"/>
  </w:num>
  <w:num w:numId="16" w16cid:durableId="918490737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680"/>
  <w:characterSpacingControl w:val="doNotCompress"/>
  <w:hdrShapeDefaults>
    <o:shapedefaults v:ext="edit" spidmax="2050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dditionalInformation" w:val="AdditionalInformation"/>
    <w:docVar w:name="AtkinsTemplate" w:val="Yes"/>
    <w:docVar w:name="ClientName" w:val="ClientName"/>
    <w:docVar w:name="Confidential" w:val="Private and confidential"/>
    <w:docVar w:name="DocDate" w:val="DocDate"/>
    <w:docVar w:name="DocDateSubmission" w:val="DocDateSubmission"/>
    <w:docVar w:name="DocFooter" w:val="Doc Name | Doc Version | Doc Date | JobNumber"/>
    <w:docVar w:name="DocJobNumber" w:val="DocJobNumber"/>
    <w:docVar w:name="DocName" w:val="DocName"/>
    <w:docVar w:name="DocProjectTitle" w:val="DocProjectTitle"/>
    <w:docVar w:name="DocReference" w:val="DocReference"/>
    <w:docVar w:name="DocReportTitle" w:val="DocReportTitle"/>
    <w:docVar w:name="DocRiskLevel" w:val="_x000d__x000a_"/>
    <w:docVar w:name="DocRiskLevelWizardMarker" w:val="_x000d__x000a_"/>
    <w:docVar w:name="DocRiskLevelWizardText" w:val="Atkins Baseline"/>
    <w:docVar w:name="DocumentDate" w:val="Date"/>
    <w:docVar w:name="DocVersion" w:val="DocVersion"/>
    <w:docVar w:name="RiskCarriageReturnType" w:val="2"/>
  </w:docVars>
  <w:rsids>
    <w:rsidRoot w:val="00F30232"/>
    <w:rsid w:val="00001D25"/>
    <w:rsid w:val="00002A21"/>
    <w:rsid w:val="00004D72"/>
    <w:rsid w:val="000062F3"/>
    <w:rsid w:val="00006B70"/>
    <w:rsid w:val="0001122C"/>
    <w:rsid w:val="0001158B"/>
    <w:rsid w:val="00012855"/>
    <w:rsid w:val="00017172"/>
    <w:rsid w:val="00022632"/>
    <w:rsid w:val="00023A51"/>
    <w:rsid w:val="00026032"/>
    <w:rsid w:val="00030A94"/>
    <w:rsid w:val="00034249"/>
    <w:rsid w:val="00040F19"/>
    <w:rsid w:val="00041DBA"/>
    <w:rsid w:val="00041EE2"/>
    <w:rsid w:val="0004439E"/>
    <w:rsid w:val="00044BE5"/>
    <w:rsid w:val="00050B9A"/>
    <w:rsid w:val="00054108"/>
    <w:rsid w:val="00055F1F"/>
    <w:rsid w:val="000655BA"/>
    <w:rsid w:val="00065AD0"/>
    <w:rsid w:val="00066005"/>
    <w:rsid w:val="00066AB0"/>
    <w:rsid w:val="0007479F"/>
    <w:rsid w:val="00080C64"/>
    <w:rsid w:val="00081745"/>
    <w:rsid w:val="0008502D"/>
    <w:rsid w:val="00087F03"/>
    <w:rsid w:val="00091A34"/>
    <w:rsid w:val="00092536"/>
    <w:rsid w:val="00094A83"/>
    <w:rsid w:val="00096E5D"/>
    <w:rsid w:val="000A145F"/>
    <w:rsid w:val="000A2C39"/>
    <w:rsid w:val="000A5534"/>
    <w:rsid w:val="000A5538"/>
    <w:rsid w:val="000A698C"/>
    <w:rsid w:val="000B20DF"/>
    <w:rsid w:val="000B2645"/>
    <w:rsid w:val="000B2F76"/>
    <w:rsid w:val="000B44DE"/>
    <w:rsid w:val="000B58D8"/>
    <w:rsid w:val="000B7506"/>
    <w:rsid w:val="000C05ED"/>
    <w:rsid w:val="000C0D1D"/>
    <w:rsid w:val="000D0563"/>
    <w:rsid w:val="000D076F"/>
    <w:rsid w:val="000D0D6D"/>
    <w:rsid w:val="000D1596"/>
    <w:rsid w:val="000D15B0"/>
    <w:rsid w:val="000D5ED0"/>
    <w:rsid w:val="000D6826"/>
    <w:rsid w:val="000D7A5C"/>
    <w:rsid w:val="000E1698"/>
    <w:rsid w:val="000E1D59"/>
    <w:rsid w:val="000E46A2"/>
    <w:rsid w:val="000E5DBD"/>
    <w:rsid w:val="000E6097"/>
    <w:rsid w:val="000F17C6"/>
    <w:rsid w:val="000F74C0"/>
    <w:rsid w:val="000F7640"/>
    <w:rsid w:val="000F7EFF"/>
    <w:rsid w:val="00100A9E"/>
    <w:rsid w:val="00102802"/>
    <w:rsid w:val="00107D47"/>
    <w:rsid w:val="001122BA"/>
    <w:rsid w:val="001134B0"/>
    <w:rsid w:val="00116847"/>
    <w:rsid w:val="00116E84"/>
    <w:rsid w:val="0011708A"/>
    <w:rsid w:val="001231D8"/>
    <w:rsid w:val="001273FF"/>
    <w:rsid w:val="00130510"/>
    <w:rsid w:val="00131467"/>
    <w:rsid w:val="0013146D"/>
    <w:rsid w:val="00131877"/>
    <w:rsid w:val="00132D1E"/>
    <w:rsid w:val="00132E71"/>
    <w:rsid w:val="0013569E"/>
    <w:rsid w:val="00136E7B"/>
    <w:rsid w:val="00144AA4"/>
    <w:rsid w:val="001503C7"/>
    <w:rsid w:val="00150951"/>
    <w:rsid w:val="00151182"/>
    <w:rsid w:val="0015373B"/>
    <w:rsid w:val="00162193"/>
    <w:rsid w:val="00162A1A"/>
    <w:rsid w:val="00163B84"/>
    <w:rsid w:val="001653A5"/>
    <w:rsid w:val="001659D4"/>
    <w:rsid w:val="00172D20"/>
    <w:rsid w:val="00176D51"/>
    <w:rsid w:val="00181B6C"/>
    <w:rsid w:val="00182CAB"/>
    <w:rsid w:val="0018389C"/>
    <w:rsid w:val="00187557"/>
    <w:rsid w:val="00196BDF"/>
    <w:rsid w:val="0019757D"/>
    <w:rsid w:val="001A1ABA"/>
    <w:rsid w:val="001A3F1A"/>
    <w:rsid w:val="001A42CC"/>
    <w:rsid w:val="001B02EF"/>
    <w:rsid w:val="001B0840"/>
    <w:rsid w:val="001B0D2C"/>
    <w:rsid w:val="001B1371"/>
    <w:rsid w:val="001B27EC"/>
    <w:rsid w:val="001B40C5"/>
    <w:rsid w:val="001B7A46"/>
    <w:rsid w:val="001C2D92"/>
    <w:rsid w:val="001C5E4D"/>
    <w:rsid w:val="001C7108"/>
    <w:rsid w:val="001D1694"/>
    <w:rsid w:val="001D285A"/>
    <w:rsid w:val="001D2E56"/>
    <w:rsid w:val="001D5466"/>
    <w:rsid w:val="001E2997"/>
    <w:rsid w:val="001E585D"/>
    <w:rsid w:val="001E5EBB"/>
    <w:rsid w:val="001F18AA"/>
    <w:rsid w:val="001F2B66"/>
    <w:rsid w:val="001F3092"/>
    <w:rsid w:val="001F3653"/>
    <w:rsid w:val="001F3A9C"/>
    <w:rsid w:val="001F4A00"/>
    <w:rsid w:val="001F4E30"/>
    <w:rsid w:val="001F578E"/>
    <w:rsid w:val="001F7158"/>
    <w:rsid w:val="002118C1"/>
    <w:rsid w:val="00211D4A"/>
    <w:rsid w:val="00212F69"/>
    <w:rsid w:val="00215393"/>
    <w:rsid w:val="00215CE6"/>
    <w:rsid w:val="002215B8"/>
    <w:rsid w:val="00223F3F"/>
    <w:rsid w:val="00230926"/>
    <w:rsid w:val="00233269"/>
    <w:rsid w:val="00233772"/>
    <w:rsid w:val="0023565F"/>
    <w:rsid w:val="00236B17"/>
    <w:rsid w:val="00237375"/>
    <w:rsid w:val="002423BB"/>
    <w:rsid w:val="00242DAD"/>
    <w:rsid w:val="00247229"/>
    <w:rsid w:val="0025293C"/>
    <w:rsid w:val="00261E3D"/>
    <w:rsid w:val="00263261"/>
    <w:rsid w:val="00264B47"/>
    <w:rsid w:val="002651B9"/>
    <w:rsid w:val="00265B2B"/>
    <w:rsid w:val="00272BB6"/>
    <w:rsid w:val="00275A2F"/>
    <w:rsid w:val="00281E00"/>
    <w:rsid w:val="00283A3A"/>
    <w:rsid w:val="00287BD5"/>
    <w:rsid w:val="00293DF6"/>
    <w:rsid w:val="00293F2D"/>
    <w:rsid w:val="002A0AB5"/>
    <w:rsid w:val="002B1956"/>
    <w:rsid w:val="002B21A0"/>
    <w:rsid w:val="002B3E34"/>
    <w:rsid w:val="002B4944"/>
    <w:rsid w:val="002B528A"/>
    <w:rsid w:val="002C0E1A"/>
    <w:rsid w:val="002C1BF3"/>
    <w:rsid w:val="002C2147"/>
    <w:rsid w:val="002C2B8D"/>
    <w:rsid w:val="002C512E"/>
    <w:rsid w:val="002C599A"/>
    <w:rsid w:val="002C5BE9"/>
    <w:rsid w:val="002C6EB4"/>
    <w:rsid w:val="002D07CB"/>
    <w:rsid w:val="002D0DF4"/>
    <w:rsid w:val="002D27A5"/>
    <w:rsid w:val="002D3BD7"/>
    <w:rsid w:val="002D4CD7"/>
    <w:rsid w:val="002D540B"/>
    <w:rsid w:val="002E3680"/>
    <w:rsid w:val="002F3016"/>
    <w:rsid w:val="002F36E4"/>
    <w:rsid w:val="002F4D55"/>
    <w:rsid w:val="0030104F"/>
    <w:rsid w:val="0030395B"/>
    <w:rsid w:val="00306BD5"/>
    <w:rsid w:val="00315598"/>
    <w:rsid w:val="00316A04"/>
    <w:rsid w:val="00317BE8"/>
    <w:rsid w:val="0032126E"/>
    <w:rsid w:val="00321608"/>
    <w:rsid w:val="00322BB8"/>
    <w:rsid w:val="00323C3D"/>
    <w:rsid w:val="0032443C"/>
    <w:rsid w:val="00324E6B"/>
    <w:rsid w:val="00325DE0"/>
    <w:rsid w:val="00325DEF"/>
    <w:rsid w:val="00327102"/>
    <w:rsid w:val="00327DCF"/>
    <w:rsid w:val="003305FE"/>
    <w:rsid w:val="0033387F"/>
    <w:rsid w:val="00334EA8"/>
    <w:rsid w:val="00342721"/>
    <w:rsid w:val="0034289F"/>
    <w:rsid w:val="00343177"/>
    <w:rsid w:val="00350276"/>
    <w:rsid w:val="00350B03"/>
    <w:rsid w:val="00352D47"/>
    <w:rsid w:val="003530D9"/>
    <w:rsid w:val="00355493"/>
    <w:rsid w:val="00356F8F"/>
    <w:rsid w:val="0036064E"/>
    <w:rsid w:val="00362CD2"/>
    <w:rsid w:val="00370268"/>
    <w:rsid w:val="003739B0"/>
    <w:rsid w:val="003773A2"/>
    <w:rsid w:val="0037770A"/>
    <w:rsid w:val="00381126"/>
    <w:rsid w:val="00390073"/>
    <w:rsid w:val="0039290E"/>
    <w:rsid w:val="00393152"/>
    <w:rsid w:val="00394B5F"/>
    <w:rsid w:val="00396B69"/>
    <w:rsid w:val="003A0277"/>
    <w:rsid w:val="003A02E4"/>
    <w:rsid w:val="003A0FEB"/>
    <w:rsid w:val="003A24FB"/>
    <w:rsid w:val="003A3BB0"/>
    <w:rsid w:val="003A3E73"/>
    <w:rsid w:val="003A6681"/>
    <w:rsid w:val="003B0447"/>
    <w:rsid w:val="003B1BD8"/>
    <w:rsid w:val="003C0F6F"/>
    <w:rsid w:val="003C2584"/>
    <w:rsid w:val="003D1D9A"/>
    <w:rsid w:val="003D7686"/>
    <w:rsid w:val="003E146E"/>
    <w:rsid w:val="003E48BB"/>
    <w:rsid w:val="003E5492"/>
    <w:rsid w:val="003E6DD9"/>
    <w:rsid w:val="003E7E39"/>
    <w:rsid w:val="003F4906"/>
    <w:rsid w:val="003F58D5"/>
    <w:rsid w:val="003F5C7E"/>
    <w:rsid w:val="003F7345"/>
    <w:rsid w:val="003F7434"/>
    <w:rsid w:val="00400A45"/>
    <w:rsid w:val="00401099"/>
    <w:rsid w:val="00403F5A"/>
    <w:rsid w:val="00404847"/>
    <w:rsid w:val="004049C7"/>
    <w:rsid w:val="004062E6"/>
    <w:rsid w:val="00412C92"/>
    <w:rsid w:val="00416675"/>
    <w:rsid w:val="00417C44"/>
    <w:rsid w:val="0042289D"/>
    <w:rsid w:val="00424A99"/>
    <w:rsid w:val="004316D9"/>
    <w:rsid w:val="004329A2"/>
    <w:rsid w:val="00432CFF"/>
    <w:rsid w:val="0043386E"/>
    <w:rsid w:val="00434465"/>
    <w:rsid w:val="00437646"/>
    <w:rsid w:val="00441F6F"/>
    <w:rsid w:val="00445313"/>
    <w:rsid w:val="00445599"/>
    <w:rsid w:val="00446ACF"/>
    <w:rsid w:val="0044722C"/>
    <w:rsid w:val="0044723F"/>
    <w:rsid w:val="00447673"/>
    <w:rsid w:val="00450550"/>
    <w:rsid w:val="00454A95"/>
    <w:rsid w:val="00457BFD"/>
    <w:rsid w:val="004616EC"/>
    <w:rsid w:val="00463F08"/>
    <w:rsid w:val="00464A19"/>
    <w:rsid w:val="00467BA0"/>
    <w:rsid w:val="00470A9D"/>
    <w:rsid w:val="004733A1"/>
    <w:rsid w:val="0047659D"/>
    <w:rsid w:val="00476967"/>
    <w:rsid w:val="00484088"/>
    <w:rsid w:val="00485B0A"/>
    <w:rsid w:val="00486091"/>
    <w:rsid w:val="00493671"/>
    <w:rsid w:val="00495183"/>
    <w:rsid w:val="00496FDB"/>
    <w:rsid w:val="004A0343"/>
    <w:rsid w:val="004A411D"/>
    <w:rsid w:val="004A4578"/>
    <w:rsid w:val="004A4698"/>
    <w:rsid w:val="004A489A"/>
    <w:rsid w:val="004B35CA"/>
    <w:rsid w:val="004C029C"/>
    <w:rsid w:val="004C1403"/>
    <w:rsid w:val="004C2DB9"/>
    <w:rsid w:val="004C3A61"/>
    <w:rsid w:val="004C787C"/>
    <w:rsid w:val="004D07AE"/>
    <w:rsid w:val="004D1435"/>
    <w:rsid w:val="004D1D0F"/>
    <w:rsid w:val="004D1EFA"/>
    <w:rsid w:val="004D2299"/>
    <w:rsid w:val="004D3970"/>
    <w:rsid w:val="004D7664"/>
    <w:rsid w:val="004E0E4C"/>
    <w:rsid w:val="004E12F4"/>
    <w:rsid w:val="004E5FFD"/>
    <w:rsid w:val="004E653E"/>
    <w:rsid w:val="004F052C"/>
    <w:rsid w:val="004F0BE2"/>
    <w:rsid w:val="004F263A"/>
    <w:rsid w:val="004F311E"/>
    <w:rsid w:val="004F3F27"/>
    <w:rsid w:val="00501A90"/>
    <w:rsid w:val="00502D87"/>
    <w:rsid w:val="00506EAF"/>
    <w:rsid w:val="005122E6"/>
    <w:rsid w:val="00515D63"/>
    <w:rsid w:val="00524B47"/>
    <w:rsid w:val="0052633E"/>
    <w:rsid w:val="00532127"/>
    <w:rsid w:val="00532346"/>
    <w:rsid w:val="00532AD2"/>
    <w:rsid w:val="00532C70"/>
    <w:rsid w:val="005339A2"/>
    <w:rsid w:val="00535AAC"/>
    <w:rsid w:val="005368FE"/>
    <w:rsid w:val="00537376"/>
    <w:rsid w:val="005406DE"/>
    <w:rsid w:val="00544B29"/>
    <w:rsid w:val="00544B67"/>
    <w:rsid w:val="005467A0"/>
    <w:rsid w:val="005508AD"/>
    <w:rsid w:val="0055233B"/>
    <w:rsid w:val="0055347E"/>
    <w:rsid w:val="00553F8E"/>
    <w:rsid w:val="0055529E"/>
    <w:rsid w:val="00556912"/>
    <w:rsid w:val="005625D4"/>
    <w:rsid w:val="0057082A"/>
    <w:rsid w:val="00570ECA"/>
    <w:rsid w:val="0058109B"/>
    <w:rsid w:val="00581191"/>
    <w:rsid w:val="00581E5E"/>
    <w:rsid w:val="00583CB3"/>
    <w:rsid w:val="00585A4C"/>
    <w:rsid w:val="00586F97"/>
    <w:rsid w:val="00593854"/>
    <w:rsid w:val="00595B29"/>
    <w:rsid w:val="005963DB"/>
    <w:rsid w:val="00596C1F"/>
    <w:rsid w:val="00597565"/>
    <w:rsid w:val="005A3F57"/>
    <w:rsid w:val="005A4218"/>
    <w:rsid w:val="005A4693"/>
    <w:rsid w:val="005A7C35"/>
    <w:rsid w:val="005B11B0"/>
    <w:rsid w:val="005B16BC"/>
    <w:rsid w:val="005B251C"/>
    <w:rsid w:val="005B5A60"/>
    <w:rsid w:val="005C0BCB"/>
    <w:rsid w:val="005C2FF5"/>
    <w:rsid w:val="005C59C3"/>
    <w:rsid w:val="005C6C63"/>
    <w:rsid w:val="005C7092"/>
    <w:rsid w:val="005C7921"/>
    <w:rsid w:val="005D01AF"/>
    <w:rsid w:val="005D0DB2"/>
    <w:rsid w:val="005D2C21"/>
    <w:rsid w:val="005D48FF"/>
    <w:rsid w:val="005E25BC"/>
    <w:rsid w:val="005E31EF"/>
    <w:rsid w:val="005E77A9"/>
    <w:rsid w:val="005F07D6"/>
    <w:rsid w:val="005F36B2"/>
    <w:rsid w:val="005F45E2"/>
    <w:rsid w:val="00600103"/>
    <w:rsid w:val="00600968"/>
    <w:rsid w:val="00601ED6"/>
    <w:rsid w:val="00602544"/>
    <w:rsid w:val="00602DE0"/>
    <w:rsid w:val="0060319B"/>
    <w:rsid w:val="00604B50"/>
    <w:rsid w:val="006061F1"/>
    <w:rsid w:val="0060659E"/>
    <w:rsid w:val="00610E66"/>
    <w:rsid w:val="00617F1A"/>
    <w:rsid w:val="006207CA"/>
    <w:rsid w:val="00624C05"/>
    <w:rsid w:val="00626201"/>
    <w:rsid w:val="0062687A"/>
    <w:rsid w:val="00626F46"/>
    <w:rsid w:val="00633587"/>
    <w:rsid w:val="00634408"/>
    <w:rsid w:val="00636214"/>
    <w:rsid w:val="006408EF"/>
    <w:rsid w:val="00641862"/>
    <w:rsid w:val="006420C7"/>
    <w:rsid w:val="00642CBD"/>
    <w:rsid w:val="00647F25"/>
    <w:rsid w:val="00650B43"/>
    <w:rsid w:val="0065136D"/>
    <w:rsid w:val="006515B6"/>
    <w:rsid w:val="006540B5"/>
    <w:rsid w:val="0065437D"/>
    <w:rsid w:val="00660EC9"/>
    <w:rsid w:val="00661B39"/>
    <w:rsid w:val="00661CC9"/>
    <w:rsid w:val="0066220D"/>
    <w:rsid w:val="006631B4"/>
    <w:rsid w:val="00663C01"/>
    <w:rsid w:val="00664516"/>
    <w:rsid w:val="00667464"/>
    <w:rsid w:val="00667F02"/>
    <w:rsid w:val="00675D59"/>
    <w:rsid w:val="00676F6C"/>
    <w:rsid w:val="006774B7"/>
    <w:rsid w:val="00681C5E"/>
    <w:rsid w:val="0068307C"/>
    <w:rsid w:val="00685877"/>
    <w:rsid w:val="0068655F"/>
    <w:rsid w:val="006867A2"/>
    <w:rsid w:val="00686FB9"/>
    <w:rsid w:val="006905F0"/>
    <w:rsid w:val="006916EE"/>
    <w:rsid w:val="006917EA"/>
    <w:rsid w:val="00693AB0"/>
    <w:rsid w:val="00697FF9"/>
    <w:rsid w:val="006A1853"/>
    <w:rsid w:val="006A35F2"/>
    <w:rsid w:val="006A4545"/>
    <w:rsid w:val="006A5CAB"/>
    <w:rsid w:val="006A6AC2"/>
    <w:rsid w:val="006A7C57"/>
    <w:rsid w:val="006B0C27"/>
    <w:rsid w:val="006B1464"/>
    <w:rsid w:val="006B20B3"/>
    <w:rsid w:val="006B25C6"/>
    <w:rsid w:val="006B3871"/>
    <w:rsid w:val="006B484A"/>
    <w:rsid w:val="006B550F"/>
    <w:rsid w:val="006B7B36"/>
    <w:rsid w:val="006C00AF"/>
    <w:rsid w:val="006C597F"/>
    <w:rsid w:val="006C6B83"/>
    <w:rsid w:val="006C7D7A"/>
    <w:rsid w:val="006E095D"/>
    <w:rsid w:val="006E3373"/>
    <w:rsid w:val="006E3437"/>
    <w:rsid w:val="006E4437"/>
    <w:rsid w:val="006E45B4"/>
    <w:rsid w:val="006E7873"/>
    <w:rsid w:val="006F7F75"/>
    <w:rsid w:val="00701741"/>
    <w:rsid w:val="0070447F"/>
    <w:rsid w:val="00705133"/>
    <w:rsid w:val="00705634"/>
    <w:rsid w:val="00706BE3"/>
    <w:rsid w:val="00710387"/>
    <w:rsid w:val="00710493"/>
    <w:rsid w:val="00711D4D"/>
    <w:rsid w:val="00714977"/>
    <w:rsid w:val="00714FD9"/>
    <w:rsid w:val="0071592B"/>
    <w:rsid w:val="00715E21"/>
    <w:rsid w:val="00716CE3"/>
    <w:rsid w:val="00717FCF"/>
    <w:rsid w:val="007229BD"/>
    <w:rsid w:val="0072581E"/>
    <w:rsid w:val="0073166E"/>
    <w:rsid w:val="00732575"/>
    <w:rsid w:val="007331BA"/>
    <w:rsid w:val="00740C01"/>
    <w:rsid w:val="00744554"/>
    <w:rsid w:val="0074689B"/>
    <w:rsid w:val="00747271"/>
    <w:rsid w:val="0074774F"/>
    <w:rsid w:val="00750871"/>
    <w:rsid w:val="00753A2F"/>
    <w:rsid w:val="00755378"/>
    <w:rsid w:val="007560EE"/>
    <w:rsid w:val="00756A76"/>
    <w:rsid w:val="00757E6F"/>
    <w:rsid w:val="00760B9B"/>
    <w:rsid w:val="00761F7D"/>
    <w:rsid w:val="00763A3E"/>
    <w:rsid w:val="00774A81"/>
    <w:rsid w:val="007800B4"/>
    <w:rsid w:val="007805CB"/>
    <w:rsid w:val="00780C09"/>
    <w:rsid w:val="00781041"/>
    <w:rsid w:val="00784E05"/>
    <w:rsid w:val="0079390D"/>
    <w:rsid w:val="00794368"/>
    <w:rsid w:val="00795073"/>
    <w:rsid w:val="007969B7"/>
    <w:rsid w:val="00796A78"/>
    <w:rsid w:val="007A14CB"/>
    <w:rsid w:val="007A255B"/>
    <w:rsid w:val="007A5DF1"/>
    <w:rsid w:val="007B2993"/>
    <w:rsid w:val="007B2CEF"/>
    <w:rsid w:val="007C0068"/>
    <w:rsid w:val="007C1E90"/>
    <w:rsid w:val="007C4781"/>
    <w:rsid w:val="007C77C1"/>
    <w:rsid w:val="007D2722"/>
    <w:rsid w:val="007D2864"/>
    <w:rsid w:val="007D3EEF"/>
    <w:rsid w:val="007D5641"/>
    <w:rsid w:val="007D5C06"/>
    <w:rsid w:val="007E7122"/>
    <w:rsid w:val="007F10EF"/>
    <w:rsid w:val="007F1B2D"/>
    <w:rsid w:val="007F1CB7"/>
    <w:rsid w:val="007F3B08"/>
    <w:rsid w:val="007F4390"/>
    <w:rsid w:val="007F6E71"/>
    <w:rsid w:val="00800EAC"/>
    <w:rsid w:val="00801682"/>
    <w:rsid w:val="008029B5"/>
    <w:rsid w:val="00803FEF"/>
    <w:rsid w:val="0080735E"/>
    <w:rsid w:val="008121A6"/>
    <w:rsid w:val="008126AD"/>
    <w:rsid w:val="00815EA9"/>
    <w:rsid w:val="008177BD"/>
    <w:rsid w:val="00820BFF"/>
    <w:rsid w:val="00823858"/>
    <w:rsid w:val="00827E17"/>
    <w:rsid w:val="00831033"/>
    <w:rsid w:val="008335CC"/>
    <w:rsid w:val="0083583F"/>
    <w:rsid w:val="00836DF5"/>
    <w:rsid w:val="00837FFA"/>
    <w:rsid w:val="00841914"/>
    <w:rsid w:val="008447F3"/>
    <w:rsid w:val="0084673B"/>
    <w:rsid w:val="00846892"/>
    <w:rsid w:val="008468B6"/>
    <w:rsid w:val="00847624"/>
    <w:rsid w:val="00847B5D"/>
    <w:rsid w:val="00851E96"/>
    <w:rsid w:val="0085298B"/>
    <w:rsid w:val="00855736"/>
    <w:rsid w:val="00856F05"/>
    <w:rsid w:val="008578B6"/>
    <w:rsid w:val="00863168"/>
    <w:rsid w:val="00865226"/>
    <w:rsid w:val="00865775"/>
    <w:rsid w:val="00871A25"/>
    <w:rsid w:val="0087276F"/>
    <w:rsid w:val="00872D79"/>
    <w:rsid w:val="00873D1A"/>
    <w:rsid w:val="00880743"/>
    <w:rsid w:val="008812E1"/>
    <w:rsid w:val="00884789"/>
    <w:rsid w:val="00884E96"/>
    <w:rsid w:val="008850D4"/>
    <w:rsid w:val="00885499"/>
    <w:rsid w:val="00894CD3"/>
    <w:rsid w:val="00895D45"/>
    <w:rsid w:val="00897EA8"/>
    <w:rsid w:val="008A0BA5"/>
    <w:rsid w:val="008A1D26"/>
    <w:rsid w:val="008A2D83"/>
    <w:rsid w:val="008A35ED"/>
    <w:rsid w:val="008A5C8E"/>
    <w:rsid w:val="008A64DD"/>
    <w:rsid w:val="008A72CC"/>
    <w:rsid w:val="008A78C7"/>
    <w:rsid w:val="008B2AF9"/>
    <w:rsid w:val="008B4017"/>
    <w:rsid w:val="008B45A6"/>
    <w:rsid w:val="008B4F37"/>
    <w:rsid w:val="008C59E5"/>
    <w:rsid w:val="008D65D8"/>
    <w:rsid w:val="008D7886"/>
    <w:rsid w:val="008D7A64"/>
    <w:rsid w:val="008D7E12"/>
    <w:rsid w:val="008E17B2"/>
    <w:rsid w:val="008E2187"/>
    <w:rsid w:val="008E3B2E"/>
    <w:rsid w:val="008E3CFE"/>
    <w:rsid w:val="008F6947"/>
    <w:rsid w:val="008F725D"/>
    <w:rsid w:val="008F77F1"/>
    <w:rsid w:val="009012FB"/>
    <w:rsid w:val="00901CE1"/>
    <w:rsid w:val="009028B1"/>
    <w:rsid w:val="0090290A"/>
    <w:rsid w:val="00907201"/>
    <w:rsid w:val="0090784B"/>
    <w:rsid w:val="00910711"/>
    <w:rsid w:val="009131C1"/>
    <w:rsid w:val="009146CC"/>
    <w:rsid w:val="00920012"/>
    <w:rsid w:val="00922B14"/>
    <w:rsid w:val="009230F4"/>
    <w:rsid w:val="009271AB"/>
    <w:rsid w:val="009276E9"/>
    <w:rsid w:val="00930D54"/>
    <w:rsid w:val="00940F99"/>
    <w:rsid w:val="00945C71"/>
    <w:rsid w:val="009470BB"/>
    <w:rsid w:val="00951673"/>
    <w:rsid w:val="009527AC"/>
    <w:rsid w:val="00954D3D"/>
    <w:rsid w:val="00957A70"/>
    <w:rsid w:val="00961EB8"/>
    <w:rsid w:val="00966568"/>
    <w:rsid w:val="009665AB"/>
    <w:rsid w:val="009676C1"/>
    <w:rsid w:val="00971163"/>
    <w:rsid w:val="00972FEF"/>
    <w:rsid w:val="00974617"/>
    <w:rsid w:val="00980000"/>
    <w:rsid w:val="00980218"/>
    <w:rsid w:val="00987D1F"/>
    <w:rsid w:val="00992C92"/>
    <w:rsid w:val="00993E8B"/>
    <w:rsid w:val="00997C2C"/>
    <w:rsid w:val="009A4D7B"/>
    <w:rsid w:val="009A7CE7"/>
    <w:rsid w:val="009B0ED6"/>
    <w:rsid w:val="009B4D3C"/>
    <w:rsid w:val="009C015A"/>
    <w:rsid w:val="009C131A"/>
    <w:rsid w:val="009C1DAC"/>
    <w:rsid w:val="009C5684"/>
    <w:rsid w:val="009D5CB3"/>
    <w:rsid w:val="009D6ED1"/>
    <w:rsid w:val="009D729E"/>
    <w:rsid w:val="009D7556"/>
    <w:rsid w:val="009F001A"/>
    <w:rsid w:val="00A06679"/>
    <w:rsid w:val="00A0709D"/>
    <w:rsid w:val="00A07A2F"/>
    <w:rsid w:val="00A07F99"/>
    <w:rsid w:val="00A10C2D"/>
    <w:rsid w:val="00A13549"/>
    <w:rsid w:val="00A14942"/>
    <w:rsid w:val="00A157BE"/>
    <w:rsid w:val="00A17E3B"/>
    <w:rsid w:val="00A208B8"/>
    <w:rsid w:val="00A247E8"/>
    <w:rsid w:val="00A261CE"/>
    <w:rsid w:val="00A31AA5"/>
    <w:rsid w:val="00A32F6F"/>
    <w:rsid w:val="00A336A7"/>
    <w:rsid w:val="00A33B6C"/>
    <w:rsid w:val="00A36F5E"/>
    <w:rsid w:val="00A373A9"/>
    <w:rsid w:val="00A41EA2"/>
    <w:rsid w:val="00A43FE8"/>
    <w:rsid w:val="00A50138"/>
    <w:rsid w:val="00A52357"/>
    <w:rsid w:val="00A5294B"/>
    <w:rsid w:val="00A54FAD"/>
    <w:rsid w:val="00A574D8"/>
    <w:rsid w:val="00A57A4C"/>
    <w:rsid w:val="00A605C3"/>
    <w:rsid w:val="00A7078D"/>
    <w:rsid w:val="00A7107B"/>
    <w:rsid w:val="00A72B1D"/>
    <w:rsid w:val="00A72C1E"/>
    <w:rsid w:val="00A7591A"/>
    <w:rsid w:val="00A77409"/>
    <w:rsid w:val="00A778E2"/>
    <w:rsid w:val="00A81203"/>
    <w:rsid w:val="00A83822"/>
    <w:rsid w:val="00A83876"/>
    <w:rsid w:val="00A83AD6"/>
    <w:rsid w:val="00A876BC"/>
    <w:rsid w:val="00A87BB0"/>
    <w:rsid w:val="00A9177C"/>
    <w:rsid w:val="00A92935"/>
    <w:rsid w:val="00A93321"/>
    <w:rsid w:val="00A97370"/>
    <w:rsid w:val="00AA299F"/>
    <w:rsid w:val="00AA2A88"/>
    <w:rsid w:val="00AA6104"/>
    <w:rsid w:val="00AA6494"/>
    <w:rsid w:val="00AA7469"/>
    <w:rsid w:val="00AB224D"/>
    <w:rsid w:val="00AB65D9"/>
    <w:rsid w:val="00AB74F2"/>
    <w:rsid w:val="00AC0EAB"/>
    <w:rsid w:val="00AD12E0"/>
    <w:rsid w:val="00AD26F1"/>
    <w:rsid w:val="00AD2A53"/>
    <w:rsid w:val="00AD63AE"/>
    <w:rsid w:val="00AE382A"/>
    <w:rsid w:val="00AE3B82"/>
    <w:rsid w:val="00AF0D7C"/>
    <w:rsid w:val="00AF2874"/>
    <w:rsid w:val="00AF41FA"/>
    <w:rsid w:val="00AF6C04"/>
    <w:rsid w:val="00AF7358"/>
    <w:rsid w:val="00B01DC1"/>
    <w:rsid w:val="00B021A0"/>
    <w:rsid w:val="00B10262"/>
    <w:rsid w:val="00B15BC1"/>
    <w:rsid w:val="00B166A1"/>
    <w:rsid w:val="00B17831"/>
    <w:rsid w:val="00B235F1"/>
    <w:rsid w:val="00B2697B"/>
    <w:rsid w:val="00B3147C"/>
    <w:rsid w:val="00B31C59"/>
    <w:rsid w:val="00B33513"/>
    <w:rsid w:val="00B36236"/>
    <w:rsid w:val="00B369DA"/>
    <w:rsid w:val="00B46A93"/>
    <w:rsid w:val="00B479DF"/>
    <w:rsid w:val="00B50C53"/>
    <w:rsid w:val="00B63132"/>
    <w:rsid w:val="00B64C4D"/>
    <w:rsid w:val="00B6612D"/>
    <w:rsid w:val="00B704D6"/>
    <w:rsid w:val="00B71A9D"/>
    <w:rsid w:val="00B7202B"/>
    <w:rsid w:val="00B730CF"/>
    <w:rsid w:val="00B76FF2"/>
    <w:rsid w:val="00B775D2"/>
    <w:rsid w:val="00B80320"/>
    <w:rsid w:val="00B80498"/>
    <w:rsid w:val="00B8194E"/>
    <w:rsid w:val="00B82258"/>
    <w:rsid w:val="00B942B6"/>
    <w:rsid w:val="00B9456A"/>
    <w:rsid w:val="00B955C7"/>
    <w:rsid w:val="00B96665"/>
    <w:rsid w:val="00BA0855"/>
    <w:rsid w:val="00BA3455"/>
    <w:rsid w:val="00BA6F68"/>
    <w:rsid w:val="00BA7726"/>
    <w:rsid w:val="00BB13FF"/>
    <w:rsid w:val="00BB1915"/>
    <w:rsid w:val="00BB28AB"/>
    <w:rsid w:val="00BC4B99"/>
    <w:rsid w:val="00BC589A"/>
    <w:rsid w:val="00BD28FE"/>
    <w:rsid w:val="00BD3975"/>
    <w:rsid w:val="00BD40E2"/>
    <w:rsid w:val="00BE00BB"/>
    <w:rsid w:val="00BE3518"/>
    <w:rsid w:val="00BE5D4A"/>
    <w:rsid w:val="00BE773A"/>
    <w:rsid w:val="00BE7CA1"/>
    <w:rsid w:val="00BF0700"/>
    <w:rsid w:val="00BF2DCC"/>
    <w:rsid w:val="00BF78E7"/>
    <w:rsid w:val="00C000A2"/>
    <w:rsid w:val="00C0180B"/>
    <w:rsid w:val="00C01E4A"/>
    <w:rsid w:val="00C02E1D"/>
    <w:rsid w:val="00C0458D"/>
    <w:rsid w:val="00C06D3B"/>
    <w:rsid w:val="00C06DAE"/>
    <w:rsid w:val="00C132D4"/>
    <w:rsid w:val="00C1384B"/>
    <w:rsid w:val="00C213C2"/>
    <w:rsid w:val="00C26207"/>
    <w:rsid w:val="00C27796"/>
    <w:rsid w:val="00C30A5C"/>
    <w:rsid w:val="00C315DE"/>
    <w:rsid w:val="00C317C0"/>
    <w:rsid w:val="00C352BC"/>
    <w:rsid w:val="00C44951"/>
    <w:rsid w:val="00C44A31"/>
    <w:rsid w:val="00C469B8"/>
    <w:rsid w:val="00C50E34"/>
    <w:rsid w:val="00C57A18"/>
    <w:rsid w:val="00C61881"/>
    <w:rsid w:val="00C62B4A"/>
    <w:rsid w:val="00C6448A"/>
    <w:rsid w:val="00C64DCA"/>
    <w:rsid w:val="00C706A3"/>
    <w:rsid w:val="00C751DF"/>
    <w:rsid w:val="00C830DD"/>
    <w:rsid w:val="00C856E4"/>
    <w:rsid w:val="00C862D8"/>
    <w:rsid w:val="00C94033"/>
    <w:rsid w:val="00C94F72"/>
    <w:rsid w:val="00C95A68"/>
    <w:rsid w:val="00C9677D"/>
    <w:rsid w:val="00CA5F47"/>
    <w:rsid w:val="00CA7111"/>
    <w:rsid w:val="00CA7B57"/>
    <w:rsid w:val="00CA7D99"/>
    <w:rsid w:val="00CB1092"/>
    <w:rsid w:val="00CB1B65"/>
    <w:rsid w:val="00CB2E2A"/>
    <w:rsid w:val="00CB3076"/>
    <w:rsid w:val="00CB3507"/>
    <w:rsid w:val="00CB55BB"/>
    <w:rsid w:val="00CC09B5"/>
    <w:rsid w:val="00CC3707"/>
    <w:rsid w:val="00CC5B5C"/>
    <w:rsid w:val="00CC5E4B"/>
    <w:rsid w:val="00CC7A08"/>
    <w:rsid w:val="00CC7EBE"/>
    <w:rsid w:val="00CD05DB"/>
    <w:rsid w:val="00CD3114"/>
    <w:rsid w:val="00CD598F"/>
    <w:rsid w:val="00CE15C5"/>
    <w:rsid w:val="00CE160A"/>
    <w:rsid w:val="00CE318D"/>
    <w:rsid w:val="00CE45EE"/>
    <w:rsid w:val="00CE4679"/>
    <w:rsid w:val="00CE62EB"/>
    <w:rsid w:val="00CE7965"/>
    <w:rsid w:val="00CF0190"/>
    <w:rsid w:val="00CF178F"/>
    <w:rsid w:val="00CF2118"/>
    <w:rsid w:val="00CF33EC"/>
    <w:rsid w:val="00CF7051"/>
    <w:rsid w:val="00CF74E8"/>
    <w:rsid w:val="00D0111C"/>
    <w:rsid w:val="00D03CC4"/>
    <w:rsid w:val="00D048DD"/>
    <w:rsid w:val="00D052EB"/>
    <w:rsid w:val="00D07E5A"/>
    <w:rsid w:val="00D12377"/>
    <w:rsid w:val="00D14000"/>
    <w:rsid w:val="00D16C02"/>
    <w:rsid w:val="00D21E12"/>
    <w:rsid w:val="00D21F89"/>
    <w:rsid w:val="00D23146"/>
    <w:rsid w:val="00D237C9"/>
    <w:rsid w:val="00D24D96"/>
    <w:rsid w:val="00D25CAE"/>
    <w:rsid w:val="00D26FF6"/>
    <w:rsid w:val="00D27DAC"/>
    <w:rsid w:val="00D32AEC"/>
    <w:rsid w:val="00D330CF"/>
    <w:rsid w:val="00D345FA"/>
    <w:rsid w:val="00D357C2"/>
    <w:rsid w:val="00D43967"/>
    <w:rsid w:val="00D46809"/>
    <w:rsid w:val="00D46D97"/>
    <w:rsid w:val="00D47D0F"/>
    <w:rsid w:val="00D50749"/>
    <w:rsid w:val="00D51495"/>
    <w:rsid w:val="00D517C8"/>
    <w:rsid w:val="00D546AF"/>
    <w:rsid w:val="00D55D6F"/>
    <w:rsid w:val="00D5607A"/>
    <w:rsid w:val="00D564B4"/>
    <w:rsid w:val="00D569EE"/>
    <w:rsid w:val="00D57579"/>
    <w:rsid w:val="00D57757"/>
    <w:rsid w:val="00D6315A"/>
    <w:rsid w:val="00D71C6A"/>
    <w:rsid w:val="00D764C1"/>
    <w:rsid w:val="00D87B9C"/>
    <w:rsid w:val="00D90F3E"/>
    <w:rsid w:val="00D91249"/>
    <w:rsid w:val="00D92B30"/>
    <w:rsid w:val="00D92DA6"/>
    <w:rsid w:val="00D935CC"/>
    <w:rsid w:val="00DA3F0A"/>
    <w:rsid w:val="00DA700E"/>
    <w:rsid w:val="00DB0605"/>
    <w:rsid w:val="00DB2C72"/>
    <w:rsid w:val="00DC0958"/>
    <w:rsid w:val="00DD05B8"/>
    <w:rsid w:val="00DD3969"/>
    <w:rsid w:val="00DE2921"/>
    <w:rsid w:val="00DE3D4F"/>
    <w:rsid w:val="00DE60B7"/>
    <w:rsid w:val="00DF3676"/>
    <w:rsid w:val="00E022AC"/>
    <w:rsid w:val="00E03CF7"/>
    <w:rsid w:val="00E07757"/>
    <w:rsid w:val="00E07F50"/>
    <w:rsid w:val="00E10E36"/>
    <w:rsid w:val="00E1166D"/>
    <w:rsid w:val="00E12302"/>
    <w:rsid w:val="00E125E2"/>
    <w:rsid w:val="00E12BFE"/>
    <w:rsid w:val="00E13EFD"/>
    <w:rsid w:val="00E1773F"/>
    <w:rsid w:val="00E20A8B"/>
    <w:rsid w:val="00E22B2F"/>
    <w:rsid w:val="00E24CA0"/>
    <w:rsid w:val="00E25968"/>
    <w:rsid w:val="00E25EDA"/>
    <w:rsid w:val="00E26DA5"/>
    <w:rsid w:val="00E27DF5"/>
    <w:rsid w:val="00E33DFA"/>
    <w:rsid w:val="00E36397"/>
    <w:rsid w:val="00E36C4F"/>
    <w:rsid w:val="00E40A6D"/>
    <w:rsid w:val="00E40FFD"/>
    <w:rsid w:val="00E417DD"/>
    <w:rsid w:val="00E432FB"/>
    <w:rsid w:val="00E479C2"/>
    <w:rsid w:val="00E549C1"/>
    <w:rsid w:val="00E62601"/>
    <w:rsid w:val="00E66711"/>
    <w:rsid w:val="00E66AB6"/>
    <w:rsid w:val="00E71769"/>
    <w:rsid w:val="00E73400"/>
    <w:rsid w:val="00E739F6"/>
    <w:rsid w:val="00E75D94"/>
    <w:rsid w:val="00E817B1"/>
    <w:rsid w:val="00E81930"/>
    <w:rsid w:val="00E84F8D"/>
    <w:rsid w:val="00E87686"/>
    <w:rsid w:val="00E90BFF"/>
    <w:rsid w:val="00E96F09"/>
    <w:rsid w:val="00E973A0"/>
    <w:rsid w:val="00EA0150"/>
    <w:rsid w:val="00EA08E0"/>
    <w:rsid w:val="00EA10D7"/>
    <w:rsid w:val="00EA1F5A"/>
    <w:rsid w:val="00EA3DEA"/>
    <w:rsid w:val="00EA436B"/>
    <w:rsid w:val="00EA482E"/>
    <w:rsid w:val="00EA500B"/>
    <w:rsid w:val="00EB1C5D"/>
    <w:rsid w:val="00EB1F4E"/>
    <w:rsid w:val="00EB2074"/>
    <w:rsid w:val="00EB2355"/>
    <w:rsid w:val="00EB3D53"/>
    <w:rsid w:val="00EB4EC6"/>
    <w:rsid w:val="00EB5D5B"/>
    <w:rsid w:val="00EB7ADD"/>
    <w:rsid w:val="00EB7D2C"/>
    <w:rsid w:val="00EB7F12"/>
    <w:rsid w:val="00EC0BE9"/>
    <w:rsid w:val="00EC3C2C"/>
    <w:rsid w:val="00EC59B8"/>
    <w:rsid w:val="00EC5C90"/>
    <w:rsid w:val="00EC7C1B"/>
    <w:rsid w:val="00ED40C5"/>
    <w:rsid w:val="00ED436E"/>
    <w:rsid w:val="00ED50E1"/>
    <w:rsid w:val="00ED6FAE"/>
    <w:rsid w:val="00ED7223"/>
    <w:rsid w:val="00ED7748"/>
    <w:rsid w:val="00EE40D2"/>
    <w:rsid w:val="00EE473D"/>
    <w:rsid w:val="00EE7311"/>
    <w:rsid w:val="00EE7D9D"/>
    <w:rsid w:val="00EF543C"/>
    <w:rsid w:val="00EF7C54"/>
    <w:rsid w:val="00F01FA1"/>
    <w:rsid w:val="00F020B3"/>
    <w:rsid w:val="00F02A7A"/>
    <w:rsid w:val="00F0407F"/>
    <w:rsid w:val="00F06050"/>
    <w:rsid w:val="00F100C3"/>
    <w:rsid w:val="00F12A1C"/>
    <w:rsid w:val="00F14769"/>
    <w:rsid w:val="00F15EB5"/>
    <w:rsid w:val="00F1665D"/>
    <w:rsid w:val="00F17DB4"/>
    <w:rsid w:val="00F21506"/>
    <w:rsid w:val="00F236ED"/>
    <w:rsid w:val="00F25263"/>
    <w:rsid w:val="00F25B82"/>
    <w:rsid w:val="00F27ADF"/>
    <w:rsid w:val="00F30232"/>
    <w:rsid w:val="00F338DA"/>
    <w:rsid w:val="00F36412"/>
    <w:rsid w:val="00F40094"/>
    <w:rsid w:val="00F4197F"/>
    <w:rsid w:val="00F4383F"/>
    <w:rsid w:val="00F46556"/>
    <w:rsid w:val="00F46D42"/>
    <w:rsid w:val="00F476A6"/>
    <w:rsid w:val="00F53746"/>
    <w:rsid w:val="00F53882"/>
    <w:rsid w:val="00F60A10"/>
    <w:rsid w:val="00F63348"/>
    <w:rsid w:val="00F63C5C"/>
    <w:rsid w:val="00F64C34"/>
    <w:rsid w:val="00F71DD7"/>
    <w:rsid w:val="00F757B7"/>
    <w:rsid w:val="00F81615"/>
    <w:rsid w:val="00F81BA0"/>
    <w:rsid w:val="00F81CF8"/>
    <w:rsid w:val="00F8338F"/>
    <w:rsid w:val="00F87817"/>
    <w:rsid w:val="00F948FC"/>
    <w:rsid w:val="00FA08A2"/>
    <w:rsid w:val="00FA403D"/>
    <w:rsid w:val="00FA4283"/>
    <w:rsid w:val="00FA7E18"/>
    <w:rsid w:val="00FB1BCC"/>
    <w:rsid w:val="00FB59C3"/>
    <w:rsid w:val="00FB6B90"/>
    <w:rsid w:val="00FC1AB9"/>
    <w:rsid w:val="00FD3CEE"/>
    <w:rsid w:val="00FD3CF2"/>
    <w:rsid w:val="00FD458C"/>
    <w:rsid w:val="00FD7E5D"/>
    <w:rsid w:val="00FE23E1"/>
    <w:rsid w:val="00FE26AD"/>
    <w:rsid w:val="00FE274B"/>
    <w:rsid w:val="00FE4E46"/>
    <w:rsid w:val="00FE5179"/>
    <w:rsid w:val="00FF11DC"/>
    <w:rsid w:val="00FF5B7F"/>
    <w:rsid w:val="00FF5DA3"/>
    <w:rsid w:val="00F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."/>
  <w:listSeparator w:val=","/>
  <w14:docId w14:val="0E25983B"/>
  <w15:docId w15:val="{DB895650-4FA9-45B8-A392-EAED294F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iPriority="33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9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29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29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4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29" w:qFormat="1"/>
    <w:lsdException w:name="Subtle Reference" w:uiPriority="34" w:qFormat="1"/>
    <w:lsdException w:name="Intense Reference" w:uiPriority="34" w:qFormat="1"/>
    <w:lsdException w:name="Book Title" w:semiHidden="1" w:uiPriority="38" w:qFormat="1"/>
    <w:lsdException w:name="Bibliography" w:semiHidden="1" w:uiPriority="3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1"/>
    <w:qFormat/>
    <w:rsid w:val="00A41EA2"/>
    <w:pPr>
      <w:spacing w:after="240" w:line="240" w:lineRule="auto"/>
    </w:pPr>
    <w:rPr>
      <w:rFonts w:ascii="Arial" w:hAnsi="Arial"/>
      <w:color w:val="606161"/>
      <w:sz w:val="20"/>
    </w:rPr>
  </w:style>
  <w:style w:type="paragraph" w:styleId="Heading1">
    <w:name w:val="heading 1"/>
    <w:basedOn w:val="Normal"/>
    <w:next w:val="BodyText"/>
    <w:link w:val="Heading1Char"/>
    <w:autoRedefine/>
    <w:uiPriority w:val="1"/>
    <w:qFormat/>
    <w:rsid w:val="00714FD9"/>
    <w:pPr>
      <w:keepNext/>
      <w:keepLines/>
      <w:numPr>
        <w:numId w:val="9"/>
      </w:numPr>
      <w:spacing w:after="360"/>
      <w:outlineLvl w:val="0"/>
    </w:pPr>
    <w:rPr>
      <w:rFonts w:eastAsia="Times New Roman" w:cs="Times New Roman"/>
      <w:b/>
      <w:bCs/>
      <w:color w:val="49499F"/>
      <w:sz w:val="48"/>
      <w:szCs w:val="28"/>
    </w:rPr>
  </w:style>
  <w:style w:type="paragraph" w:styleId="Heading2">
    <w:name w:val="heading 2"/>
    <w:basedOn w:val="Normal"/>
    <w:next w:val="BodyText"/>
    <w:link w:val="Heading2Char"/>
    <w:autoRedefine/>
    <w:uiPriority w:val="1"/>
    <w:qFormat/>
    <w:rsid w:val="00714FD9"/>
    <w:pPr>
      <w:keepNext/>
      <w:keepLines/>
      <w:numPr>
        <w:ilvl w:val="1"/>
        <w:numId w:val="9"/>
      </w:numPr>
      <w:spacing w:before="360" w:after="40"/>
      <w:outlineLvl w:val="1"/>
    </w:pPr>
    <w:rPr>
      <w:rFonts w:eastAsia="Times New Roman" w:cs="Times New Roman"/>
      <w:b/>
      <w:bCs/>
      <w:color w:val="49499F"/>
      <w:sz w:val="30"/>
      <w:szCs w:val="26"/>
    </w:rPr>
  </w:style>
  <w:style w:type="paragraph" w:styleId="Heading3">
    <w:name w:val="heading 3"/>
    <w:basedOn w:val="Normal"/>
    <w:next w:val="BodyText"/>
    <w:link w:val="Heading3Char"/>
    <w:autoRedefine/>
    <w:uiPriority w:val="1"/>
    <w:qFormat/>
    <w:rsid w:val="00714FD9"/>
    <w:pPr>
      <w:keepNext/>
      <w:keepLines/>
      <w:numPr>
        <w:ilvl w:val="2"/>
        <w:numId w:val="9"/>
      </w:numPr>
      <w:spacing w:before="240" w:after="40"/>
      <w:outlineLvl w:val="2"/>
    </w:pPr>
    <w:rPr>
      <w:rFonts w:eastAsia="Times New Roman" w:cs="Times New Roman"/>
      <w:b/>
      <w:bCs/>
      <w:color w:val="49499F"/>
      <w:sz w:val="26"/>
    </w:rPr>
  </w:style>
  <w:style w:type="paragraph" w:styleId="Heading4">
    <w:name w:val="heading 4"/>
    <w:basedOn w:val="Normal"/>
    <w:next w:val="BodyText"/>
    <w:link w:val="Heading4Char"/>
    <w:autoRedefine/>
    <w:uiPriority w:val="1"/>
    <w:qFormat/>
    <w:rsid w:val="00714FD9"/>
    <w:pPr>
      <w:keepNext/>
      <w:keepLines/>
      <w:numPr>
        <w:ilvl w:val="3"/>
        <w:numId w:val="9"/>
      </w:numPr>
      <w:spacing w:before="240" w:after="40"/>
      <w:outlineLvl w:val="3"/>
    </w:pPr>
    <w:rPr>
      <w:rFonts w:eastAsia="Times New Roman" w:cs="Times New Roman"/>
      <w:b/>
      <w:bCs/>
      <w:iCs/>
      <w:color w:val="49499F"/>
      <w:sz w:val="22"/>
    </w:rPr>
  </w:style>
  <w:style w:type="paragraph" w:styleId="Heading5">
    <w:name w:val="heading 5"/>
    <w:basedOn w:val="Normal"/>
    <w:next w:val="BodyText"/>
    <w:link w:val="Heading5Char"/>
    <w:autoRedefine/>
    <w:uiPriority w:val="1"/>
    <w:qFormat/>
    <w:rsid w:val="00714FD9"/>
    <w:pPr>
      <w:keepNext/>
      <w:keepLines/>
      <w:numPr>
        <w:ilvl w:val="4"/>
        <w:numId w:val="9"/>
      </w:numPr>
      <w:spacing w:before="240" w:after="40"/>
      <w:outlineLvl w:val="4"/>
    </w:pPr>
    <w:rPr>
      <w:rFonts w:eastAsia="Times New Roman" w:cs="Times New Roman"/>
      <w:b/>
      <w:color w:val="49499F"/>
      <w:sz w:val="22"/>
    </w:rPr>
  </w:style>
  <w:style w:type="paragraph" w:styleId="Heading6">
    <w:name w:val="heading 6"/>
    <w:aliases w:val="Appendices"/>
    <w:basedOn w:val="Normal"/>
    <w:next w:val="BodyText"/>
    <w:link w:val="Heading6Char"/>
    <w:autoRedefine/>
    <w:uiPriority w:val="19"/>
    <w:qFormat/>
    <w:rsid w:val="00714FD9"/>
    <w:pPr>
      <w:keepNext/>
      <w:keepLines/>
      <w:pageBreakBefore/>
      <w:numPr>
        <w:ilvl w:val="5"/>
        <w:numId w:val="9"/>
      </w:numPr>
      <w:tabs>
        <w:tab w:val="left" w:pos="2948"/>
      </w:tabs>
      <w:spacing w:after="360"/>
      <w:ind w:left="2948" w:hanging="2948"/>
      <w:outlineLvl w:val="5"/>
    </w:pPr>
    <w:rPr>
      <w:rFonts w:eastAsia="Times New Roman" w:cs="Times New Roman"/>
      <w:b/>
      <w:iCs/>
      <w:color w:val="49499F"/>
      <w:sz w:val="48"/>
    </w:rPr>
  </w:style>
  <w:style w:type="paragraph" w:styleId="Heading7">
    <w:name w:val="heading 7"/>
    <w:basedOn w:val="Normal"/>
    <w:next w:val="BodyText"/>
    <w:link w:val="Heading7Char"/>
    <w:uiPriority w:val="19"/>
    <w:qFormat/>
    <w:rsid w:val="00A41EA2"/>
    <w:pPr>
      <w:keepNext/>
      <w:keepLines/>
      <w:numPr>
        <w:ilvl w:val="6"/>
        <w:numId w:val="9"/>
      </w:numPr>
      <w:spacing w:before="360" w:after="40"/>
      <w:outlineLvl w:val="6"/>
    </w:pPr>
    <w:rPr>
      <w:rFonts w:eastAsia="Times New Roman" w:cs="Times New Roman"/>
      <w:b/>
      <w:iCs/>
      <w:color w:val="49499F"/>
      <w:sz w:val="30"/>
    </w:rPr>
  </w:style>
  <w:style w:type="paragraph" w:styleId="Heading8">
    <w:name w:val="heading 8"/>
    <w:basedOn w:val="Normal"/>
    <w:link w:val="Heading8Char"/>
    <w:autoRedefine/>
    <w:uiPriority w:val="19"/>
    <w:qFormat/>
    <w:rsid w:val="00714FD9"/>
    <w:pPr>
      <w:keepNext/>
      <w:keepLines/>
      <w:numPr>
        <w:ilvl w:val="7"/>
        <w:numId w:val="9"/>
      </w:numPr>
      <w:spacing w:before="240" w:after="40"/>
      <w:outlineLvl w:val="7"/>
    </w:pPr>
    <w:rPr>
      <w:rFonts w:eastAsia="Times New Roman" w:cs="Times New Roman"/>
      <w:b/>
      <w:color w:val="49499F"/>
      <w:sz w:val="26"/>
      <w:szCs w:val="20"/>
    </w:rPr>
  </w:style>
  <w:style w:type="paragraph" w:styleId="Heading9">
    <w:name w:val="heading 9"/>
    <w:basedOn w:val="Normal"/>
    <w:link w:val="Heading9Char"/>
    <w:autoRedefine/>
    <w:uiPriority w:val="19"/>
    <w:qFormat/>
    <w:rsid w:val="00714FD9"/>
    <w:pPr>
      <w:keepNext/>
      <w:keepLines/>
      <w:numPr>
        <w:ilvl w:val="8"/>
        <w:numId w:val="9"/>
      </w:numPr>
      <w:spacing w:before="240" w:after="40"/>
      <w:outlineLvl w:val="8"/>
    </w:pPr>
    <w:rPr>
      <w:rFonts w:eastAsia="Times New Roman" w:cs="Times New Roman"/>
      <w:b/>
      <w:iCs/>
      <w:color w:val="49499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4FD9"/>
    <w:rPr>
      <w:rFonts w:ascii="Arial" w:eastAsia="Times New Roman" w:hAnsi="Arial" w:cs="Times New Roman"/>
      <w:b/>
      <w:bCs/>
      <w:color w:val="49499F"/>
      <w:sz w:val="4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714FD9"/>
    <w:rPr>
      <w:rFonts w:ascii="Arial" w:eastAsia="Times New Roman" w:hAnsi="Arial" w:cs="Times New Roman"/>
      <w:b/>
      <w:bCs/>
      <w:color w:val="49499F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714FD9"/>
    <w:rPr>
      <w:rFonts w:ascii="Arial" w:eastAsia="Times New Roman" w:hAnsi="Arial" w:cs="Times New Roman"/>
      <w:b/>
      <w:bCs/>
      <w:color w:val="49499F"/>
      <w:sz w:val="26"/>
    </w:rPr>
  </w:style>
  <w:style w:type="character" w:customStyle="1" w:styleId="Heading4Char">
    <w:name w:val="Heading 4 Char"/>
    <w:basedOn w:val="DefaultParagraphFont"/>
    <w:link w:val="Heading4"/>
    <w:uiPriority w:val="1"/>
    <w:rsid w:val="00714FD9"/>
    <w:rPr>
      <w:rFonts w:ascii="Arial" w:eastAsia="Times New Roman" w:hAnsi="Arial" w:cs="Times New Roman"/>
      <w:b/>
      <w:bCs/>
      <w:iCs/>
      <w:color w:val="49499F"/>
    </w:rPr>
  </w:style>
  <w:style w:type="character" w:customStyle="1" w:styleId="Heading5Char">
    <w:name w:val="Heading 5 Char"/>
    <w:basedOn w:val="DefaultParagraphFont"/>
    <w:link w:val="Heading5"/>
    <w:uiPriority w:val="1"/>
    <w:rsid w:val="00714FD9"/>
    <w:rPr>
      <w:rFonts w:ascii="Arial" w:eastAsia="Times New Roman" w:hAnsi="Arial" w:cs="Times New Roman"/>
      <w:b/>
      <w:color w:val="49499F"/>
    </w:rPr>
  </w:style>
  <w:style w:type="paragraph" w:customStyle="1" w:styleId="DocTitle">
    <w:name w:val="DocTitle"/>
    <w:basedOn w:val="Normal"/>
    <w:uiPriority w:val="38"/>
    <w:semiHidden/>
    <w:qFormat/>
    <w:rsid w:val="007D3EEF"/>
    <w:pPr>
      <w:spacing w:after="0"/>
      <w:ind w:right="1701"/>
    </w:pPr>
    <w:rPr>
      <w:b/>
      <w:color w:val="000000" w:themeColor="text1"/>
      <w:sz w:val="64"/>
    </w:rPr>
  </w:style>
  <w:style w:type="paragraph" w:customStyle="1" w:styleId="DocSubTitle">
    <w:name w:val="DocSubTitle"/>
    <w:basedOn w:val="DocTitle"/>
    <w:uiPriority w:val="38"/>
    <w:semiHidden/>
    <w:qFormat/>
    <w:rsid w:val="007D3EEF"/>
    <w:rPr>
      <w:b w:val="0"/>
      <w:sz w:val="40"/>
    </w:rPr>
  </w:style>
  <w:style w:type="paragraph" w:customStyle="1" w:styleId="DocType">
    <w:name w:val="DocType"/>
    <w:basedOn w:val="DocTitle"/>
    <w:uiPriority w:val="38"/>
    <w:semiHidden/>
    <w:qFormat/>
    <w:rsid w:val="00CC7A08"/>
    <w:rPr>
      <w:sz w:val="22"/>
    </w:rPr>
  </w:style>
  <w:style w:type="paragraph" w:customStyle="1" w:styleId="DocDate">
    <w:name w:val="DocDate"/>
    <w:basedOn w:val="DocType"/>
    <w:autoRedefine/>
    <w:uiPriority w:val="37"/>
    <w:qFormat/>
    <w:rsid w:val="00A41EA2"/>
    <w:pPr>
      <w:spacing w:before="360"/>
    </w:pPr>
    <w:rPr>
      <w:color w:val="606161"/>
    </w:rPr>
  </w:style>
  <w:style w:type="paragraph" w:styleId="Header">
    <w:name w:val="header"/>
    <w:aliases w:val="heading 3 after h2,h,h3+"/>
    <w:basedOn w:val="Normal"/>
    <w:link w:val="HeaderChar"/>
    <w:uiPriority w:val="33"/>
    <w:rsid w:val="00815EA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heading 3 after h2 Char,h Char,h3+ Char"/>
    <w:basedOn w:val="DefaultParagraphFont"/>
    <w:link w:val="Header"/>
    <w:uiPriority w:val="33"/>
    <w:rsid w:val="0055529E"/>
    <w:rPr>
      <w:rFonts w:ascii="Arial" w:hAnsi="Arial"/>
      <w:color w:val="394A5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4C787C"/>
    <w:pPr>
      <w:tabs>
        <w:tab w:val="center" w:pos="4513"/>
        <w:tab w:val="right" w:pos="9026"/>
      </w:tabs>
      <w:spacing w:after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5529E"/>
    <w:rPr>
      <w:rFonts w:ascii="Arial" w:hAnsi="Arial"/>
      <w:color w:val="394A58" w:themeColor="text2"/>
      <w:sz w:val="18"/>
    </w:rPr>
  </w:style>
  <w:style w:type="character" w:styleId="PlaceholderText">
    <w:name w:val="Placeholder Text"/>
    <w:basedOn w:val="DefaultParagraphFont"/>
    <w:uiPriority w:val="99"/>
    <w:semiHidden/>
    <w:rsid w:val="0055529E"/>
    <w:rPr>
      <w:color w:val="808080"/>
    </w:rPr>
  </w:style>
  <w:style w:type="paragraph" w:customStyle="1" w:styleId="NoticeTOC-Heading1">
    <w:name w:val="Notice / TOC - Heading 1"/>
    <w:basedOn w:val="Heading1"/>
    <w:link w:val="NoticeTOC-Heading1Char"/>
    <w:uiPriority w:val="37"/>
    <w:qFormat/>
    <w:rsid w:val="007800B4"/>
    <w:pPr>
      <w:numPr>
        <w:numId w:val="0"/>
      </w:numPr>
    </w:pPr>
    <w:rPr>
      <w:rFonts w:eastAsiaTheme="majorEastAsia" w:cstheme="majorBidi"/>
    </w:rPr>
  </w:style>
  <w:style w:type="paragraph" w:customStyle="1" w:styleId="NoticeTOC-Heading3">
    <w:name w:val="Notice / TOC - Heading 3"/>
    <w:basedOn w:val="Heading3"/>
    <w:link w:val="NoticeTOC-Heading3Char"/>
    <w:autoRedefine/>
    <w:uiPriority w:val="37"/>
    <w:qFormat/>
    <w:rsid w:val="007F1B2D"/>
    <w:pPr>
      <w:numPr>
        <w:ilvl w:val="0"/>
        <w:numId w:val="0"/>
      </w:numPr>
      <w:spacing w:after="120"/>
    </w:pPr>
    <w:rPr>
      <w:rFonts w:eastAsiaTheme="majorEastAsia" w:cstheme="majorBidi"/>
    </w:rPr>
  </w:style>
  <w:style w:type="character" w:customStyle="1" w:styleId="NoticeTOC-Heading1Char">
    <w:name w:val="Notice / TOC - Heading 1 Char"/>
    <w:basedOn w:val="Heading1Char"/>
    <w:link w:val="NoticeTOC-Heading1"/>
    <w:uiPriority w:val="37"/>
    <w:rsid w:val="00B71A9D"/>
    <w:rPr>
      <w:rFonts w:ascii="Arial" w:eastAsiaTheme="majorEastAsia" w:hAnsi="Arial" w:cstheme="majorBidi"/>
      <w:b/>
      <w:bCs/>
      <w:color w:val="1081CC" w:themeColor="accent3"/>
      <w:sz w:val="48"/>
      <w:szCs w:val="28"/>
    </w:rPr>
  </w:style>
  <w:style w:type="paragraph" w:customStyle="1" w:styleId="NoticeTOC-Heading2">
    <w:name w:val="Notice / TOC - Heading 2"/>
    <w:basedOn w:val="Heading2"/>
    <w:link w:val="NoticeTOC-Heading2Char"/>
    <w:uiPriority w:val="37"/>
    <w:qFormat/>
    <w:rsid w:val="007800B4"/>
    <w:pPr>
      <w:numPr>
        <w:ilvl w:val="0"/>
        <w:numId w:val="0"/>
      </w:numPr>
      <w:spacing w:before="240"/>
    </w:pPr>
    <w:rPr>
      <w:rFonts w:eastAsiaTheme="majorEastAsia" w:cstheme="majorBidi"/>
    </w:rPr>
  </w:style>
  <w:style w:type="paragraph" w:styleId="NoSpacing">
    <w:name w:val="No Spacing"/>
    <w:link w:val="NoSpacingChar"/>
    <w:uiPriority w:val="1"/>
    <w:qFormat/>
    <w:rsid w:val="00E1773F"/>
    <w:pPr>
      <w:spacing w:after="0" w:line="240" w:lineRule="auto"/>
      <w:contextualSpacing/>
    </w:pPr>
    <w:rPr>
      <w:rFonts w:eastAsia="Batang" w:cs="Arial"/>
      <w:color w:val="394A58"/>
      <w:sz w:val="20"/>
      <w:szCs w:val="20"/>
      <w:lang w:eastAsia="ko-KR"/>
    </w:rPr>
  </w:style>
  <w:style w:type="paragraph" w:styleId="BodyText">
    <w:name w:val="Body Text"/>
    <w:link w:val="BodyTextChar"/>
    <w:autoRedefine/>
    <w:qFormat/>
    <w:rsid w:val="00714FD9"/>
    <w:pPr>
      <w:spacing w:after="240" w:line="240" w:lineRule="auto"/>
    </w:pPr>
    <w:rPr>
      <w:rFonts w:ascii="Arial" w:eastAsia="Batang" w:hAnsi="Arial" w:cs="Arial"/>
      <w:color w:val="606161"/>
      <w:sz w:val="20"/>
      <w:szCs w:val="20"/>
      <w:lang w:eastAsia="ko-KR"/>
    </w:rPr>
  </w:style>
  <w:style w:type="character" w:customStyle="1" w:styleId="BodyTextChar">
    <w:name w:val="Body Text Char"/>
    <w:basedOn w:val="DefaultParagraphFont"/>
    <w:link w:val="BodyText"/>
    <w:rsid w:val="00714FD9"/>
    <w:rPr>
      <w:rFonts w:ascii="Arial" w:eastAsia="Batang" w:hAnsi="Arial" w:cs="Arial"/>
      <w:color w:val="606161"/>
      <w:sz w:val="20"/>
      <w:szCs w:val="20"/>
      <w:lang w:eastAsia="ko-KR"/>
    </w:rPr>
  </w:style>
  <w:style w:type="character" w:customStyle="1" w:styleId="NoSpacingChar">
    <w:name w:val="No Spacing Char"/>
    <w:basedOn w:val="DefaultParagraphFont"/>
    <w:link w:val="NoSpacing"/>
    <w:uiPriority w:val="1"/>
    <w:rsid w:val="0055529E"/>
    <w:rPr>
      <w:rFonts w:eastAsia="Batang" w:cs="Arial"/>
      <w:color w:val="394A58"/>
      <w:sz w:val="20"/>
      <w:szCs w:val="20"/>
      <w:lang w:eastAsia="ko-KR"/>
    </w:rPr>
  </w:style>
  <w:style w:type="table" w:customStyle="1" w:styleId="Atkins14pt">
    <w:name w:val="Atkins_1/4pt"/>
    <w:basedOn w:val="TableNormal"/>
    <w:uiPriority w:val="99"/>
    <w:qFormat/>
    <w:rsid w:val="00BB1915"/>
    <w:pPr>
      <w:spacing w:after="0" w:line="240" w:lineRule="auto"/>
    </w:pPr>
    <w:rPr>
      <w:rFonts w:ascii="Arial" w:eastAsia="Batang" w:hAnsi="Arial" w:cs="Arial"/>
      <w:sz w:val="20"/>
      <w:szCs w:val="20"/>
      <w:lang w:eastAsia="en-GB"/>
    </w:rPr>
    <w:tblPr>
      <w:tblInd w:w="57" w:type="dxa"/>
      <w:tblBorders>
        <w:top w:val="single" w:sz="2" w:space="0" w:color="000000" w:themeColor="text1"/>
        <w:left w:val="single" w:sz="2" w:space="0" w:color="000000" w:themeColor="text1"/>
        <w:bottom w:val="single" w:sz="2" w:space="0" w:color="000000" w:themeColor="text1"/>
        <w:right w:val="single" w:sz="2" w:space="0" w:color="000000" w:themeColor="text1"/>
        <w:insideH w:val="single" w:sz="2" w:space="0" w:color="000000" w:themeColor="text1"/>
        <w:insideV w:val="single" w:sz="2" w:space="0" w:color="000000" w:themeColor="text1"/>
      </w:tblBorders>
      <w:tblCellMar>
        <w:left w:w="57" w:type="dxa"/>
        <w:right w:w="0" w:type="dxa"/>
      </w:tblCellMar>
    </w:tblPr>
    <w:tblStylePr w:type="firstRow">
      <w:pPr>
        <w:wordWrap/>
        <w:jc w:val="left"/>
      </w:pPr>
      <w:rPr>
        <w:rFonts w:ascii="Arial" w:hAnsi="Arial"/>
        <w:b/>
      </w:rPr>
      <w:tblPr/>
      <w:tcPr>
        <w:shd w:val="clear" w:color="auto" w:fill="C6C1B1" w:themeFill="accent6" w:themeFillTint="99"/>
      </w:tcPr>
    </w:tblStylePr>
    <w:tblStylePr w:type="lastRow">
      <w:tblPr/>
      <w:tcPr>
        <w:tcBorders>
          <w:bottom w:val="single" w:sz="4" w:space="0" w:color="auto"/>
        </w:tcBorders>
      </w:tcPr>
    </w:tblStylePr>
    <w:tblStylePr w:type="firstCol">
      <w:pPr>
        <w:jc w:val="left"/>
      </w:pPr>
    </w:tblStylePr>
    <w:tblStylePr w:type="nwCell">
      <w:pPr>
        <w:jc w:val="left"/>
      </w:pPr>
    </w:tblStylePr>
  </w:style>
  <w:style w:type="paragraph" w:customStyle="1" w:styleId="IntroHeading">
    <w:name w:val="IntroHeading"/>
    <w:basedOn w:val="Normal"/>
    <w:next w:val="Normal"/>
    <w:uiPriority w:val="38"/>
    <w:semiHidden/>
    <w:qFormat/>
    <w:rsid w:val="0090784B"/>
    <w:pPr>
      <w:spacing w:before="1080" w:after="120"/>
      <w:ind w:right="1418"/>
    </w:pPr>
    <w:rPr>
      <w:b/>
      <w:color w:val="FFFFFF" w:themeColor="background1"/>
      <w:sz w:val="48"/>
    </w:rPr>
  </w:style>
  <w:style w:type="paragraph" w:customStyle="1" w:styleId="IntroText">
    <w:name w:val="IntroText"/>
    <w:basedOn w:val="IntroHeading"/>
    <w:uiPriority w:val="38"/>
    <w:semiHidden/>
    <w:qFormat/>
    <w:rsid w:val="00FD458C"/>
    <w:pPr>
      <w:spacing w:before="0"/>
    </w:pPr>
    <w:rPr>
      <w:b w:val="0"/>
    </w:rPr>
  </w:style>
  <w:style w:type="paragraph" w:customStyle="1" w:styleId="QuoteLarge">
    <w:name w:val="Quote Large"/>
    <w:basedOn w:val="Normal"/>
    <w:next w:val="BodyText"/>
    <w:autoRedefine/>
    <w:uiPriority w:val="29"/>
    <w:qFormat/>
    <w:rsid w:val="00A41EA2"/>
    <w:pPr>
      <w:spacing w:before="240" w:after="480"/>
    </w:pPr>
    <w:rPr>
      <w:sz w:val="48"/>
    </w:rPr>
  </w:style>
  <w:style w:type="character" w:customStyle="1" w:styleId="Heading6Char">
    <w:name w:val="Heading 6 Char"/>
    <w:aliases w:val="Appendices Char"/>
    <w:basedOn w:val="DefaultParagraphFont"/>
    <w:link w:val="Heading6"/>
    <w:uiPriority w:val="19"/>
    <w:rsid w:val="00714FD9"/>
    <w:rPr>
      <w:rFonts w:ascii="Arial" w:eastAsia="Times New Roman" w:hAnsi="Arial" w:cs="Times New Roman"/>
      <w:b/>
      <w:iCs/>
      <w:color w:val="49499F"/>
      <w:sz w:val="48"/>
    </w:rPr>
  </w:style>
  <w:style w:type="character" w:customStyle="1" w:styleId="Heading7Char">
    <w:name w:val="Heading 7 Char"/>
    <w:basedOn w:val="DefaultParagraphFont"/>
    <w:link w:val="Heading7"/>
    <w:uiPriority w:val="19"/>
    <w:rsid w:val="00A41EA2"/>
    <w:rPr>
      <w:rFonts w:ascii="Arial" w:eastAsia="Times New Roman" w:hAnsi="Arial" w:cs="Times New Roman"/>
      <w:b/>
      <w:iCs/>
      <w:color w:val="49499F"/>
      <w:sz w:val="30"/>
    </w:rPr>
  </w:style>
  <w:style w:type="character" w:customStyle="1" w:styleId="Heading8Char">
    <w:name w:val="Heading 8 Char"/>
    <w:basedOn w:val="DefaultParagraphFont"/>
    <w:link w:val="Heading8"/>
    <w:uiPriority w:val="19"/>
    <w:rsid w:val="00714FD9"/>
    <w:rPr>
      <w:rFonts w:ascii="Arial" w:eastAsia="Times New Roman" w:hAnsi="Arial" w:cs="Times New Roman"/>
      <w:b/>
      <w:color w:val="49499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19"/>
    <w:rsid w:val="00714FD9"/>
    <w:rPr>
      <w:rFonts w:ascii="Arial" w:eastAsia="Times New Roman" w:hAnsi="Arial" w:cs="Times New Roman"/>
      <w:b/>
      <w:iCs/>
      <w:color w:val="49499F"/>
      <w:szCs w:val="20"/>
    </w:rPr>
  </w:style>
  <w:style w:type="paragraph" w:styleId="TOC2">
    <w:name w:val="toc 2"/>
    <w:basedOn w:val="Normal"/>
    <w:next w:val="Normal"/>
    <w:autoRedefine/>
    <w:uiPriority w:val="39"/>
    <w:rsid w:val="0047659D"/>
    <w:pPr>
      <w:tabs>
        <w:tab w:val="left" w:pos="680"/>
        <w:tab w:val="right" w:pos="9360"/>
      </w:tabs>
      <w:spacing w:before="120" w:after="0"/>
    </w:pPr>
    <w:rPr>
      <w:b/>
      <w:color w:val="49499F"/>
    </w:rPr>
  </w:style>
  <w:style w:type="paragraph" w:styleId="TOC3">
    <w:name w:val="toc 3"/>
    <w:basedOn w:val="Normal"/>
    <w:next w:val="Normal"/>
    <w:autoRedefine/>
    <w:uiPriority w:val="39"/>
    <w:rsid w:val="003C2584"/>
    <w:pPr>
      <w:tabs>
        <w:tab w:val="left" w:pos="680"/>
        <w:tab w:val="right" w:pos="9639"/>
      </w:tabs>
      <w:spacing w:after="40"/>
      <w:ind w:right="284"/>
    </w:pPr>
  </w:style>
  <w:style w:type="character" w:styleId="Hyperlink">
    <w:name w:val="Hyperlink"/>
    <w:basedOn w:val="DefaultParagraphFont"/>
    <w:uiPriority w:val="99"/>
    <w:rsid w:val="004C1403"/>
    <w:rPr>
      <w:color w:val="394A58" w:themeColor="text2"/>
      <w:u w:val="single"/>
    </w:rPr>
  </w:style>
  <w:style w:type="paragraph" w:styleId="TOC1">
    <w:name w:val="toc 1"/>
    <w:basedOn w:val="Normal"/>
    <w:next w:val="Normal"/>
    <w:autoRedefine/>
    <w:uiPriority w:val="39"/>
    <w:rsid w:val="003C2584"/>
    <w:pPr>
      <w:tabs>
        <w:tab w:val="left" w:pos="680"/>
        <w:tab w:val="left" w:pos="1540"/>
        <w:tab w:val="right" w:pos="9639"/>
      </w:tabs>
      <w:spacing w:before="120" w:after="0"/>
      <w:ind w:right="284"/>
    </w:pPr>
    <w:rPr>
      <w:b/>
      <w:color w:val="4A4A9F"/>
    </w:rPr>
  </w:style>
  <w:style w:type="paragraph" w:styleId="TOC4">
    <w:name w:val="toc 4"/>
    <w:basedOn w:val="Normal"/>
    <w:next w:val="Normal"/>
    <w:autoRedefine/>
    <w:uiPriority w:val="39"/>
    <w:rsid w:val="003C2584"/>
    <w:pPr>
      <w:tabs>
        <w:tab w:val="right" w:pos="9639"/>
      </w:tabs>
      <w:spacing w:after="40"/>
      <w:ind w:right="284"/>
    </w:pPr>
  </w:style>
  <w:style w:type="table" w:styleId="TableGrid">
    <w:name w:val="Table Grid"/>
    <w:basedOn w:val="TableNormal"/>
    <w:uiPriority w:val="59"/>
    <w:rsid w:val="00544B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NoSpace">
    <w:name w:val="NormalNoSpace"/>
    <w:basedOn w:val="Normal"/>
    <w:uiPriority w:val="31"/>
    <w:qFormat/>
    <w:rsid w:val="0011708A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3C2584"/>
    <w:pPr>
      <w:tabs>
        <w:tab w:val="left" w:pos="1134"/>
        <w:tab w:val="right" w:pos="9639"/>
      </w:tabs>
      <w:spacing w:after="40"/>
      <w:ind w:left="680" w:right="284" w:hanging="680"/>
    </w:pPr>
  </w:style>
  <w:style w:type="paragraph" w:customStyle="1" w:styleId="FigureTitle">
    <w:name w:val="FigureTitle"/>
    <w:basedOn w:val="Normal"/>
    <w:next w:val="BodyText"/>
    <w:uiPriority w:val="38"/>
    <w:semiHidden/>
    <w:qFormat/>
    <w:rsid w:val="000F17C6"/>
    <w:pPr>
      <w:numPr>
        <w:numId w:val="6"/>
      </w:numPr>
    </w:pPr>
    <w:rPr>
      <w:b/>
    </w:rPr>
  </w:style>
  <w:style w:type="paragraph" w:customStyle="1" w:styleId="ListBulletLast">
    <w:name w:val="List Bullet Last"/>
    <w:basedOn w:val="ListBullet"/>
    <w:next w:val="BodyText"/>
    <w:autoRedefine/>
    <w:uiPriority w:val="2"/>
    <w:qFormat/>
    <w:rsid w:val="009A7CE7"/>
    <w:pPr>
      <w:spacing w:after="240"/>
    </w:pPr>
  </w:style>
  <w:style w:type="paragraph" w:customStyle="1" w:styleId="ListBullet2Last">
    <w:name w:val="List Bullet 2 Last"/>
    <w:basedOn w:val="ListBullet2"/>
    <w:next w:val="BodyText"/>
    <w:autoRedefine/>
    <w:uiPriority w:val="2"/>
    <w:qFormat/>
    <w:rsid w:val="004E5FFD"/>
    <w:pPr>
      <w:spacing w:after="240"/>
    </w:pPr>
  </w:style>
  <w:style w:type="paragraph" w:styleId="ListNumber">
    <w:name w:val="List Number"/>
    <w:basedOn w:val="Normal"/>
    <w:uiPriority w:val="99"/>
    <w:semiHidden/>
    <w:rsid w:val="00B10262"/>
    <w:pPr>
      <w:numPr>
        <w:numId w:val="2"/>
      </w:numPr>
      <w:spacing w:after="0"/>
      <w:contextualSpacing/>
    </w:pPr>
  </w:style>
  <w:style w:type="paragraph" w:styleId="ListNumber2">
    <w:name w:val="List Number 2"/>
    <w:basedOn w:val="Normal"/>
    <w:uiPriority w:val="99"/>
    <w:semiHidden/>
    <w:rsid w:val="00080C64"/>
    <w:pPr>
      <w:numPr>
        <w:numId w:val="7"/>
      </w:numPr>
      <w:spacing w:after="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5625D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29E"/>
    <w:rPr>
      <w:rFonts w:ascii="Tahoma" w:hAnsi="Tahoma" w:cs="Tahoma"/>
      <w:color w:val="394A58" w:themeColor="text2"/>
      <w:sz w:val="16"/>
      <w:szCs w:val="16"/>
    </w:rPr>
  </w:style>
  <w:style w:type="paragraph" w:customStyle="1" w:styleId="SubHeading">
    <w:name w:val="SubHeading"/>
    <w:basedOn w:val="Normal"/>
    <w:next w:val="BodyText"/>
    <w:uiPriority w:val="36"/>
    <w:qFormat/>
    <w:rsid w:val="0011708A"/>
    <w:pPr>
      <w:keepNext/>
      <w:spacing w:before="240" w:after="40"/>
    </w:pPr>
    <w:rPr>
      <w:b/>
    </w:rPr>
  </w:style>
  <w:style w:type="paragraph" w:customStyle="1" w:styleId="Introduction">
    <w:name w:val="Introduction"/>
    <w:basedOn w:val="Normal"/>
    <w:uiPriority w:val="38"/>
    <w:semiHidden/>
    <w:qFormat/>
    <w:rsid w:val="00600103"/>
    <w:rPr>
      <w:sz w:val="24"/>
    </w:rPr>
  </w:style>
  <w:style w:type="paragraph" w:styleId="ListBullet">
    <w:name w:val="List Bullet"/>
    <w:basedOn w:val="Normal"/>
    <w:uiPriority w:val="2"/>
    <w:rsid w:val="0011708A"/>
    <w:pPr>
      <w:numPr>
        <w:numId w:val="10"/>
      </w:numPr>
      <w:spacing w:after="0"/>
    </w:pPr>
  </w:style>
  <w:style w:type="paragraph" w:styleId="ListBullet2">
    <w:name w:val="List Bullet 2"/>
    <w:basedOn w:val="Normal"/>
    <w:uiPriority w:val="2"/>
    <w:rsid w:val="0011708A"/>
    <w:pPr>
      <w:numPr>
        <w:numId w:val="11"/>
      </w:numPr>
      <w:spacing w:after="0"/>
    </w:pPr>
  </w:style>
  <w:style w:type="paragraph" w:customStyle="1" w:styleId="ListNumb1">
    <w:name w:val="ListNumb1"/>
    <w:basedOn w:val="Normal"/>
    <w:autoRedefine/>
    <w:uiPriority w:val="4"/>
    <w:qFormat/>
    <w:rsid w:val="00A41EA2"/>
    <w:pPr>
      <w:numPr>
        <w:numId w:val="12"/>
      </w:numPr>
      <w:spacing w:after="0"/>
    </w:pPr>
  </w:style>
  <w:style w:type="paragraph" w:customStyle="1" w:styleId="ListNumb2">
    <w:name w:val="ListNumb2"/>
    <w:basedOn w:val="Normal"/>
    <w:autoRedefine/>
    <w:uiPriority w:val="4"/>
    <w:qFormat/>
    <w:rsid w:val="004E5FFD"/>
    <w:pPr>
      <w:numPr>
        <w:ilvl w:val="1"/>
        <w:numId w:val="12"/>
      </w:numPr>
      <w:spacing w:after="0"/>
    </w:pPr>
  </w:style>
  <w:style w:type="paragraph" w:styleId="ListNumber5">
    <w:name w:val="List Number 5"/>
    <w:basedOn w:val="Normal"/>
    <w:uiPriority w:val="99"/>
    <w:semiHidden/>
    <w:rsid w:val="00080C64"/>
    <w:pPr>
      <w:numPr>
        <w:numId w:val="4"/>
      </w:numPr>
      <w:contextualSpacing/>
    </w:pPr>
  </w:style>
  <w:style w:type="paragraph" w:styleId="ListNumber4">
    <w:name w:val="List Number 4"/>
    <w:basedOn w:val="Normal"/>
    <w:uiPriority w:val="99"/>
    <w:semiHidden/>
    <w:rsid w:val="00080C64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rsid w:val="00080C64"/>
    <w:pPr>
      <w:numPr>
        <w:numId w:val="3"/>
      </w:numPr>
      <w:contextualSpacing/>
    </w:pPr>
  </w:style>
  <w:style w:type="paragraph" w:customStyle="1" w:styleId="ListNumb3">
    <w:name w:val="ListNumb3"/>
    <w:basedOn w:val="Normal"/>
    <w:autoRedefine/>
    <w:uiPriority w:val="4"/>
    <w:unhideWhenUsed/>
    <w:qFormat/>
    <w:rsid w:val="004A0343"/>
    <w:pPr>
      <w:numPr>
        <w:ilvl w:val="2"/>
        <w:numId w:val="12"/>
      </w:numPr>
      <w:spacing w:after="0"/>
      <w:ind w:left="1020" w:hanging="340"/>
    </w:pPr>
  </w:style>
  <w:style w:type="paragraph" w:customStyle="1" w:styleId="ListNumb1Last">
    <w:name w:val="ListNumb1Last"/>
    <w:basedOn w:val="ListNumb1"/>
    <w:next w:val="BodyText"/>
    <w:uiPriority w:val="4"/>
    <w:qFormat/>
    <w:rsid w:val="004D1435"/>
    <w:pPr>
      <w:spacing w:after="240"/>
    </w:pPr>
  </w:style>
  <w:style w:type="paragraph" w:customStyle="1" w:styleId="ListNumb2Last">
    <w:name w:val="ListNumb2Last"/>
    <w:basedOn w:val="ListNumb2"/>
    <w:next w:val="BodyText"/>
    <w:uiPriority w:val="4"/>
    <w:qFormat/>
    <w:rsid w:val="004D1435"/>
    <w:pPr>
      <w:spacing w:after="240"/>
    </w:pPr>
  </w:style>
  <w:style w:type="paragraph" w:customStyle="1" w:styleId="ListNumb3Last">
    <w:name w:val="ListNumb3Last"/>
    <w:basedOn w:val="ListNumb3"/>
    <w:next w:val="BodyText"/>
    <w:uiPriority w:val="4"/>
    <w:unhideWhenUsed/>
    <w:qFormat/>
    <w:rsid w:val="00A41EA2"/>
    <w:pPr>
      <w:spacing w:after="240"/>
    </w:pPr>
  </w:style>
  <w:style w:type="paragraph" w:customStyle="1" w:styleId="PictureText">
    <w:name w:val="PictureText"/>
    <w:basedOn w:val="Normal"/>
    <w:uiPriority w:val="38"/>
    <w:semiHidden/>
    <w:qFormat/>
    <w:rsid w:val="002D4CD7"/>
    <w:pPr>
      <w:spacing w:before="120" w:after="120"/>
    </w:pPr>
    <w:rPr>
      <w:color w:val="156570" w:themeColor="background2"/>
      <w:sz w:val="16"/>
    </w:rPr>
  </w:style>
  <w:style w:type="character" w:customStyle="1" w:styleId="NoticeTOC-Heading3Char">
    <w:name w:val="Notice / TOC - Heading 3 Char"/>
    <w:basedOn w:val="Heading3Char"/>
    <w:link w:val="NoticeTOC-Heading3"/>
    <w:uiPriority w:val="37"/>
    <w:rsid w:val="007F1B2D"/>
    <w:rPr>
      <w:rFonts w:ascii="Times New Roman" w:eastAsiaTheme="majorEastAsia" w:hAnsi="Times New Roman" w:cstheme="majorBidi"/>
      <w:b/>
      <w:bCs/>
      <w:color w:val="49499F"/>
      <w:sz w:val="26"/>
    </w:rPr>
  </w:style>
  <w:style w:type="paragraph" w:styleId="TOC6">
    <w:name w:val="toc 6"/>
    <w:basedOn w:val="Normal"/>
    <w:next w:val="Normal"/>
    <w:autoRedefine/>
    <w:uiPriority w:val="39"/>
    <w:rsid w:val="003C2584"/>
    <w:pPr>
      <w:tabs>
        <w:tab w:val="right" w:pos="9639"/>
      </w:tabs>
      <w:spacing w:before="240" w:after="0"/>
      <w:ind w:right="284"/>
    </w:pPr>
    <w:rPr>
      <w:b/>
      <w:color w:val="49499F"/>
      <w:sz w:val="22"/>
    </w:rPr>
  </w:style>
  <w:style w:type="paragraph" w:customStyle="1" w:styleId="FooterBold">
    <w:name w:val="FooterBold"/>
    <w:basedOn w:val="Footer"/>
    <w:uiPriority w:val="38"/>
    <w:semiHidden/>
    <w:rsid w:val="00350276"/>
    <w:pPr>
      <w:spacing w:before="80"/>
    </w:pPr>
    <w:rPr>
      <w:b/>
      <w:color w:val="156570" w:themeColor="background2"/>
    </w:rPr>
  </w:style>
  <w:style w:type="paragraph" w:customStyle="1" w:styleId="ClientName">
    <w:name w:val="ClientName"/>
    <w:basedOn w:val="DocSubTitle"/>
    <w:uiPriority w:val="36"/>
    <w:rsid w:val="00676F6C"/>
    <w:rPr>
      <w:sz w:val="32"/>
    </w:rPr>
  </w:style>
  <w:style w:type="paragraph" w:styleId="ListParagraph">
    <w:name w:val="List Paragraph"/>
    <w:basedOn w:val="Normal"/>
    <w:uiPriority w:val="38"/>
    <w:semiHidden/>
    <w:qFormat/>
    <w:rsid w:val="00322BB8"/>
    <w:pPr>
      <w:numPr>
        <w:numId w:val="13"/>
      </w:numPr>
      <w:ind w:left="357" w:hanging="357"/>
      <w:contextualSpacing/>
      <w:outlineLvl w:val="1"/>
    </w:pPr>
  </w:style>
  <w:style w:type="paragraph" w:styleId="BlockText">
    <w:name w:val="Block Text"/>
    <w:basedOn w:val="Normal"/>
    <w:uiPriority w:val="99"/>
    <w:semiHidden/>
    <w:rsid w:val="004C1403"/>
    <w:pPr>
      <w:pBdr>
        <w:top w:val="single" w:sz="2" w:space="10" w:color="394A58" w:themeColor="text2" w:shadow="1"/>
        <w:left w:val="single" w:sz="2" w:space="10" w:color="394A58" w:themeColor="text2" w:shadow="1"/>
        <w:bottom w:val="single" w:sz="2" w:space="10" w:color="394A58" w:themeColor="text2" w:shadow="1"/>
        <w:right w:val="single" w:sz="2" w:space="10" w:color="394A58" w:themeColor="text2" w:shadow="1"/>
      </w:pBdr>
      <w:ind w:left="1152" w:right="1152"/>
    </w:pPr>
    <w:rPr>
      <w:rFonts w:asciiTheme="minorHAnsi" w:eastAsiaTheme="minorEastAsia" w:hAnsiTheme="minorHAnsi"/>
      <w:i/>
      <w:iCs/>
    </w:rPr>
  </w:style>
  <w:style w:type="paragraph" w:styleId="Caption">
    <w:name w:val="caption"/>
    <w:basedOn w:val="Normal"/>
    <w:next w:val="BodyText"/>
    <w:autoRedefine/>
    <w:uiPriority w:val="30"/>
    <w:qFormat/>
    <w:rsid w:val="00A41EA2"/>
    <w:pPr>
      <w:shd w:val="clear" w:color="auto" w:fill="FFFFFF" w:themeFill="background1"/>
      <w:spacing w:after="200"/>
    </w:pPr>
    <w:rPr>
      <w:b/>
      <w:bCs/>
      <w:szCs w:val="18"/>
    </w:rPr>
  </w:style>
  <w:style w:type="character" w:styleId="FollowedHyperlink">
    <w:name w:val="FollowedHyperlink"/>
    <w:basedOn w:val="DefaultParagraphFont"/>
    <w:uiPriority w:val="99"/>
    <w:semiHidden/>
    <w:rsid w:val="004C1403"/>
    <w:rPr>
      <w:color w:val="394A58" w:themeColor="text2"/>
      <w:u w:val="single"/>
    </w:rPr>
  </w:style>
  <w:style w:type="character" w:styleId="IntenseEmphasis">
    <w:name w:val="Intense Emphasis"/>
    <w:basedOn w:val="DefaultParagraphFont"/>
    <w:uiPriority w:val="38"/>
    <w:semiHidden/>
    <w:qFormat/>
    <w:rsid w:val="004C1403"/>
    <w:rPr>
      <w:b/>
      <w:bCs/>
      <w:i/>
      <w:iCs/>
      <w:color w:val="394A58" w:themeColor="text2"/>
    </w:rPr>
  </w:style>
  <w:style w:type="paragraph" w:styleId="IntenseQuote">
    <w:name w:val="Intense Quote"/>
    <w:basedOn w:val="Normal"/>
    <w:next w:val="Normal"/>
    <w:link w:val="IntenseQuoteChar"/>
    <w:uiPriority w:val="38"/>
    <w:semiHidden/>
    <w:qFormat/>
    <w:rsid w:val="004C1403"/>
    <w:pPr>
      <w:pBdr>
        <w:bottom w:val="single" w:sz="4" w:space="4" w:color="394A58" w:themeColor="text2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8"/>
    <w:semiHidden/>
    <w:rsid w:val="0055529E"/>
    <w:rPr>
      <w:rFonts w:ascii="Arial" w:hAnsi="Arial"/>
      <w:b/>
      <w:bCs/>
      <w:i/>
      <w:iCs/>
      <w:color w:val="394A58" w:themeColor="text2"/>
      <w:sz w:val="20"/>
    </w:rPr>
  </w:style>
  <w:style w:type="paragraph" w:styleId="Subtitle">
    <w:name w:val="Subtitle"/>
    <w:basedOn w:val="Normal"/>
    <w:next w:val="Normal"/>
    <w:link w:val="SubtitleChar"/>
    <w:uiPriority w:val="38"/>
    <w:semiHidden/>
    <w:qFormat/>
    <w:rsid w:val="004C1403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8"/>
    <w:semiHidden/>
    <w:rsid w:val="0055529E"/>
    <w:rPr>
      <w:rFonts w:asciiTheme="majorHAnsi" w:eastAsiaTheme="majorEastAsia" w:hAnsiTheme="majorHAnsi" w:cstheme="majorBidi"/>
      <w:i/>
      <w:iCs/>
      <w:color w:val="394A58" w:themeColor="text2"/>
      <w:spacing w:val="1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1403"/>
    <w:pPr>
      <w:numPr>
        <w:numId w:val="0"/>
      </w:numPr>
      <w:spacing w:before="480" w:after="0"/>
      <w:outlineLvl w:val="9"/>
    </w:pPr>
    <w:rPr>
      <w:rFonts w:asciiTheme="majorHAnsi" w:eastAsiaTheme="majorEastAsia" w:hAnsiTheme="majorHAnsi" w:cstheme="majorBidi"/>
      <w:color w:val="394A58" w:themeColor="text2"/>
      <w:sz w:val="28"/>
    </w:rPr>
  </w:style>
  <w:style w:type="paragraph" w:styleId="TableofFigures">
    <w:name w:val="table of figures"/>
    <w:basedOn w:val="Normal"/>
    <w:next w:val="Normal"/>
    <w:uiPriority w:val="99"/>
    <w:semiHidden/>
    <w:rsid w:val="00D564B4"/>
    <w:pPr>
      <w:spacing w:after="0"/>
    </w:pPr>
  </w:style>
  <w:style w:type="paragraph" w:styleId="Quote">
    <w:name w:val="Quote"/>
    <w:basedOn w:val="Normal"/>
    <w:next w:val="BodyText"/>
    <w:link w:val="QuoteChar"/>
    <w:autoRedefine/>
    <w:uiPriority w:val="29"/>
    <w:qFormat/>
    <w:rsid w:val="004A0343"/>
    <w:rPr>
      <w:i/>
      <w:iCs/>
    </w:rPr>
  </w:style>
  <w:style w:type="character" w:customStyle="1" w:styleId="NoticeTOC-Heading2Char">
    <w:name w:val="Notice / TOC - Heading 2 Char"/>
    <w:basedOn w:val="Heading2Char"/>
    <w:link w:val="NoticeTOC-Heading2"/>
    <w:uiPriority w:val="37"/>
    <w:rsid w:val="00B71A9D"/>
    <w:rPr>
      <w:rFonts w:ascii="Arial" w:eastAsiaTheme="majorEastAsia" w:hAnsi="Arial" w:cstheme="majorBidi"/>
      <w:b/>
      <w:bCs/>
      <w:color w:val="1081CC" w:themeColor="accent3"/>
      <w:sz w:val="30"/>
      <w:szCs w:val="26"/>
    </w:rPr>
  </w:style>
  <w:style w:type="character" w:customStyle="1" w:styleId="QuoteChar">
    <w:name w:val="Quote Char"/>
    <w:basedOn w:val="DefaultParagraphFont"/>
    <w:link w:val="Quote"/>
    <w:uiPriority w:val="29"/>
    <w:rsid w:val="004A0343"/>
    <w:rPr>
      <w:rFonts w:ascii="Times New Roman" w:hAnsi="Times New Roman"/>
      <w:i/>
      <w:iCs/>
      <w:color w:val="606161"/>
      <w:sz w:val="20"/>
    </w:rPr>
  </w:style>
  <w:style w:type="paragraph" w:styleId="ListBullet5">
    <w:name w:val="List Bullet 5"/>
    <w:basedOn w:val="Normal"/>
    <w:uiPriority w:val="99"/>
    <w:semiHidden/>
    <w:rsid w:val="00437646"/>
    <w:pPr>
      <w:numPr>
        <w:numId w:val="1"/>
      </w:numPr>
      <w:contextualSpacing/>
    </w:pPr>
  </w:style>
  <w:style w:type="paragraph" w:customStyle="1" w:styleId="BodyTextNoSpacing">
    <w:name w:val="Body Text No Spacing"/>
    <w:basedOn w:val="BodyText"/>
    <w:link w:val="BodyTextNoSpacingChar"/>
    <w:autoRedefine/>
    <w:qFormat/>
    <w:rsid w:val="004E5FFD"/>
    <w:pPr>
      <w:spacing w:after="0"/>
    </w:pPr>
  </w:style>
  <w:style w:type="character" w:customStyle="1" w:styleId="BodyTextNoSpacingChar">
    <w:name w:val="Body Text No Spacing Char"/>
    <w:basedOn w:val="BodyTextChar"/>
    <w:link w:val="BodyTextNoSpacing"/>
    <w:rsid w:val="004E5FFD"/>
    <w:rPr>
      <w:rFonts w:ascii="Times New Roman" w:eastAsia="Batang" w:hAnsi="Times New Roman" w:cs="Arial"/>
      <w:color w:val="606161"/>
      <w:sz w:val="20"/>
      <w:szCs w:val="20"/>
      <w:lang w:eastAsia="ko-KR"/>
    </w:rPr>
  </w:style>
  <w:style w:type="table" w:customStyle="1" w:styleId="AtkinsWhite">
    <w:name w:val="Atkins White"/>
    <w:basedOn w:val="TableNormal"/>
    <w:uiPriority w:val="99"/>
    <w:rsid w:val="00F948FC"/>
    <w:pPr>
      <w:spacing w:after="0" w:line="240" w:lineRule="auto"/>
    </w:pPr>
    <w:rPr>
      <w:rFonts w:ascii="Arial" w:hAnsi="Arial"/>
      <w:sz w:val="20"/>
    </w:rPr>
    <w:tblPr>
      <w:tblInd w:w="113" w:type="dxa"/>
    </w:tblPr>
    <w:tblStylePr w:type="firstRow">
      <w:rPr>
        <w:b/>
      </w:rPr>
      <w:tblPr/>
      <w:trPr>
        <w:tblHeader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Arial" w:hAnsi="Arial"/>
        <w:b/>
        <w:sz w:val="20"/>
      </w:rPr>
      <w:tblPr/>
      <w:tcPr>
        <w:tcBorders>
          <w:top w:val="single" w:sz="8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Heading">
    <w:name w:val="Table Heading"/>
    <w:basedOn w:val="Normal"/>
    <w:link w:val="TableHeadingChar"/>
    <w:autoRedefine/>
    <w:uiPriority w:val="5"/>
    <w:qFormat/>
    <w:rsid w:val="004E5FFD"/>
    <w:pPr>
      <w:spacing w:before="60" w:after="60"/>
    </w:pPr>
    <w:rPr>
      <w:rFonts w:eastAsia="Batang" w:cs="Arial"/>
      <w:szCs w:val="20"/>
      <w:lang w:eastAsia="ko-KR"/>
    </w:rPr>
  </w:style>
  <w:style w:type="paragraph" w:customStyle="1" w:styleId="TableText">
    <w:name w:val="Table Text"/>
    <w:basedOn w:val="Normal"/>
    <w:link w:val="TableTextChar"/>
    <w:autoRedefine/>
    <w:uiPriority w:val="5"/>
    <w:qFormat/>
    <w:rsid w:val="004E5FFD"/>
    <w:pPr>
      <w:spacing w:before="40" w:after="40"/>
    </w:pPr>
  </w:style>
  <w:style w:type="character" w:customStyle="1" w:styleId="TableHeadingChar">
    <w:name w:val="Table Heading Char"/>
    <w:basedOn w:val="DefaultParagraphFont"/>
    <w:link w:val="TableHeading"/>
    <w:uiPriority w:val="5"/>
    <w:rsid w:val="004E5FFD"/>
    <w:rPr>
      <w:rFonts w:ascii="Times New Roman" w:eastAsia="Batang" w:hAnsi="Times New Roman" w:cs="Arial"/>
      <w:color w:val="606161"/>
      <w:sz w:val="20"/>
      <w:szCs w:val="20"/>
      <w:lang w:eastAsia="ko-KR"/>
    </w:rPr>
  </w:style>
  <w:style w:type="character" w:customStyle="1" w:styleId="TableTextChar">
    <w:name w:val="Table Text Char"/>
    <w:basedOn w:val="DefaultParagraphFont"/>
    <w:link w:val="TableText"/>
    <w:uiPriority w:val="5"/>
    <w:rsid w:val="004E5FFD"/>
    <w:rPr>
      <w:rFonts w:ascii="Times New Roman" w:hAnsi="Times New Roman"/>
      <w:color w:val="606161"/>
      <w:sz w:val="20"/>
    </w:rPr>
  </w:style>
  <w:style w:type="table" w:customStyle="1" w:styleId="AtkinsPurple">
    <w:name w:val="Atkins Purple"/>
    <w:basedOn w:val="TableNormal"/>
    <w:uiPriority w:val="99"/>
    <w:rsid w:val="00E66711"/>
    <w:pPr>
      <w:spacing w:after="0" w:line="240" w:lineRule="auto"/>
    </w:pPr>
    <w:rPr>
      <w:rFonts w:ascii="Arial" w:hAnsi="Arial"/>
      <w:sz w:val="20"/>
    </w:rPr>
    <w:tblPr>
      <w:tblInd w:w="113" w:type="dxa"/>
    </w:tblPr>
    <w:tblStylePr w:type="firstRow">
      <w:rPr>
        <w:rFonts w:ascii="Arial" w:hAnsi="Arial"/>
        <w:b/>
        <w:sz w:val="2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9C70C8" w:themeFill="accent1" w:themeFillTint="99"/>
      </w:tcPr>
    </w:tblStylePr>
    <w:tblStylePr w:type="lastRow">
      <w:rPr>
        <w:rFonts w:asciiTheme="minorHAnsi" w:hAnsiTheme="minorHAnsi"/>
        <w:b/>
        <w:sz w:val="20"/>
      </w:rPr>
      <w:tblPr/>
      <w:tcPr>
        <w:tcBorders>
          <w:top w:val="single" w:sz="8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DECFEC" w:themeFill="accent1" w:themeFillTint="33"/>
      </w:tcPr>
    </w:tblStylePr>
  </w:style>
  <w:style w:type="paragraph" w:customStyle="1" w:styleId="TableSource">
    <w:name w:val="Table Source"/>
    <w:basedOn w:val="Normal"/>
    <w:next w:val="BodyText"/>
    <w:link w:val="TableSourceChar"/>
    <w:autoRedefine/>
    <w:uiPriority w:val="5"/>
    <w:qFormat/>
    <w:rsid w:val="004A0343"/>
    <w:pPr>
      <w:spacing w:before="120"/>
    </w:pPr>
    <w:rPr>
      <w:sz w:val="16"/>
    </w:rPr>
  </w:style>
  <w:style w:type="paragraph" w:customStyle="1" w:styleId="TableTitle">
    <w:name w:val="Table Title"/>
    <w:basedOn w:val="Normal"/>
    <w:link w:val="TableTitleChar"/>
    <w:autoRedefine/>
    <w:uiPriority w:val="5"/>
    <w:qFormat/>
    <w:rsid w:val="00A41EA2"/>
    <w:pPr>
      <w:numPr>
        <w:numId w:val="5"/>
      </w:numPr>
      <w:spacing w:before="240" w:after="120"/>
      <w:ind w:left="1021" w:hanging="1021"/>
    </w:pPr>
    <w:rPr>
      <w:b/>
    </w:rPr>
  </w:style>
  <w:style w:type="character" w:customStyle="1" w:styleId="TableSourceChar">
    <w:name w:val="Table Source Char"/>
    <w:basedOn w:val="DefaultParagraphFont"/>
    <w:link w:val="TableSource"/>
    <w:uiPriority w:val="5"/>
    <w:rsid w:val="004A0343"/>
    <w:rPr>
      <w:rFonts w:ascii="Times New Roman" w:hAnsi="Times New Roman"/>
      <w:color w:val="606161"/>
      <w:sz w:val="16"/>
    </w:rPr>
  </w:style>
  <w:style w:type="table" w:customStyle="1" w:styleId="AtkinsFawn">
    <w:name w:val="Atkins Fawn"/>
    <w:basedOn w:val="TableNormal"/>
    <w:uiPriority w:val="99"/>
    <w:rsid w:val="00E66711"/>
    <w:pPr>
      <w:spacing w:after="0" w:line="240" w:lineRule="auto"/>
    </w:pPr>
    <w:rPr>
      <w:rFonts w:ascii="Arial" w:hAnsi="Arial"/>
      <w:sz w:val="20"/>
    </w:rPr>
    <w:tblPr>
      <w:tblInd w:w="113" w:type="dxa"/>
    </w:tblPr>
    <w:tblStylePr w:type="firstRow">
      <w:rPr>
        <w:rFonts w:ascii="Arial" w:hAnsi="Arial"/>
        <w:b/>
        <w:sz w:val="2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C6C1B1" w:themeFill="accent6" w:themeFillTint="99"/>
      </w:tcPr>
    </w:tblStylePr>
    <w:tblStylePr w:type="lastRow">
      <w:rPr>
        <w:rFonts w:ascii="Arial" w:hAnsi="Arial"/>
        <w:b/>
        <w:sz w:val="20"/>
      </w:rPr>
      <w:tblPr/>
      <w:tcPr>
        <w:tcBorders>
          <w:top w:val="single" w:sz="8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ECEAE5" w:themeFill="accent6" w:themeFillTint="33"/>
      </w:tcPr>
    </w:tblStylePr>
  </w:style>
  <w:style w:type="character" w:customStyle="1" w:styleId="TableTitleChar">
    <w:name w:val="Table Title Char"/>
    <w:basedOn w:val="DefaultParagraphFont"/>
    <w:link w:val="TableTitle"/>
    <w:uiPriority w:val="5"/>
    <w:rsid w:val="00A41EA2"/>
    <w:rPr>
      <w:rFonts w:ascii="Arial" w:hAnsi="Arial"/>
      <w:b/>
      <w:color w:val="606161"/>
      <w:sz w:val="20"/>
    </w:rPr>
  </w:style>
  <w:style w:type="paragraph" w:styleId="Title">
    <w:name w:val="Title"/>
    <w:basedOn w:val="DocTitle"/>
    <w:next w:val="Normal"/>
    <w:link w:val="TitleChar"/>
    <w:autoRedefine/>
    <w:uiPriority w:val="36"/>
    <w:qFormat/>
    <w:rsid w:val="00A41EA2"/>
    <w:pPr>
      <w:tabs>
        <w:tab w:val="left" w:pos="8820"/>
      </w:tabs>
      <w:ind w:right="930"/>
    </w:pPr>
    <w:rPr>
      <w:color w:val="606161"/>
    </w:rPr>
  </w:style>
  <w:style w:type="character" w:customStyle="1" w:styleId="TitleChar">
    <w:name w:val="Title Char"/>
    <w:basedOn w:val="DefaultParagraphFont"/>
    <w:link w:val="Title"/>
    <w:uiPriority w:val="36"/>
    <w:rsid w:val="00A41EA2"/>
    <w:rPr>
      <w:rFonts w:ascii="Arial" w:hAnsi="Arial"/>
      <w:b/>
      <w:color w:val="606161"/>
      <w:sz w:val="64"/>
    </w:rPr>
  </w:style>
  <w:style w:type="paragraph" w:customStyle="1" w:styleId="DocReference">
    <w:name w:val="DocReference"/>
    <w:basedOn w:val="Normal"/>
    <w:link w:val="DocReferenceChar"/>
    <w:autoRedefine/>
    <w:uiPriority w:val="37"/>
    <w:qFormat/>
    <w:rsid w:val="00A41EA2"/>
    <w:pPr>
      <w:spacing w:after="0"/>
    </w:pPr>
  </w:style>
  <w:style w:type="character" w:customStyle="1" w:styleId="DocReferenceChar">
    <w:name w:val="DocReference Char"/>
    <w:basedOn w:val="DefaultParagraphFont"/>
    <w:link w:val="DocReference"/>
    <w:uiPriority w:val="37"/>
    <w:rsid w:val="00A41EA2"/>
    <w:rPr>
      <w:rFonts w:ascii="Arial" w:hAnsi="Arial"/>
      <w:color w:val="606161"/>
      <w:sz w:val="20"/>
    </w:rPr>
  </w:style>
  <w:style w:type="character" w:styleId="IntenseReference">
    <w:name w:val="Intense Reference"/>
    <w:basedOn w:val="DefaultParagraphFont"/>
    <w:uiPriority w:val="34"/>
    <w:qFormat/>
    <w:rsid w:val="00A41EA2"/>
    <w:rPr>
      <w:rFonts w:ascii="Arial" w:hAnsi="Arial"/>
      <w:b/>
      <w:bCs/>
      <w:smallCaps/>
      <w:color w:val="49499F"/>
      <w:spacing w:val="5"/>
      <w:sz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06BE3"/>
    <w:pPr>
      <w:widowControl w:val="0"/>
      <w:autoSpaceDE w:val="0"/>
      <w:autoSpaceDN w:val="0"/>
      <w:adjustRightInd w:val="0"/>
      <w:spacing w:after="120" w:line="480" w:lineRule="auto"/>
    </w:pPr>
    <w:rPr>
      <w:rFonts w:eastAsia="Times New Roman" w:cs="Times New Roman"/>
      <w:color w:val="auto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2584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C2584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C2584"/>
    <w:pPr>
      <w:spacing w:after="100"/>
      <w:ind w:left="1600"/>
    </w:pPr>
    <w:rPr>
      <w:color w:val="49499F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06BE3"/>
    <w:rPr>
      <w:rFonts w:ascii="Times New Roman" w:eastAsia="Times New Roman" w:hAnsi="Times New Roman" w:cs="Times New Roman"/>
      <w:lang w:eastAsia="en-GB"/>
    </w:rPr>
  </w:style>
  <w:style w:type="character" w:styleId="SubtleReference">
    <w:name w:val="Subtle Reference"/>
    <w:basedOn w:val="DefaultParagraphFont"/>
    <w:uiPriority w:val="34"/>
    <w:qFormat/>
    <w:rsid w:val="00A41EA2"/>
    <w:rPr>
      <w:rFonts w:ascii="Arial" w:hAnsi="Arial"/>
      <w:smallCaps/>
      <w:color w:val="5A5A5A" w:themeColor="text1" w:themeTint="A5"/>
      <w:sz w:val="20"/>
    </w:rPr>
  </w:style>
  <w:style w:type="character" w:styleId="Emphasis">
    <w:name w:val="Emphasis"/>
    <w:basedOn w:val="DefaultParagraphFont"/>
    <w:uiPriority w:val="34"/>
    <w:qFormat/>
    <w:rsid w:val="00A41EA2"/>
    <w:rPr>
      <w:rFonts w:ascii="Arial" w:hAnsi="Arial"/>
      <w:i/>
      <w:iCs/>
    </w:rPr>
  </w:style>
  <w:style w:type="paragraph" w:customStyle="1" w:styleId="CoverText1">
    <w:name w:val="Cover Text 1"/>
    <w:basedOn w:val="Normal"/>
    <w:rsid w:val="00ED50E1"/>
    <w:pPr>
      <w:spacing w:after="0" w:line="480" w:lineRule="exact"/>
      <w:ind w:left="3969"/>
      <w:jc w:val="right"/>
    </w:pPr>
    <w:rPr>
      <w:rFonts w:ascii="Times New Roman" w:eastAsia="Times New Roman" w:hAnsi="Times New Roman" w:cs="Times New Roman"/>
      <w:color w:val="auto"/>
      <w:sz w:val="40"/>
      <w:szCs w:val="20"/>
    </w:rPr>
  </w:style>
  <w:style w:type="paragraph" w:customStyle="1" w:styleId="CoverText3">
    <w:name w:val="Cover Text 3"/>
    <w:basedOn w:val="CoverText1"/>
    <w:rsid w:val="00ED50E1"/>
    <w:rPr>
      <w:sz w:val="28"/>
    </w:rPr>
  </w:style>
  <w:style w:type="paragraph" w:customStyle="1" w:styleId="Default">
    <w:name w:val="Default"/>
    <w:rsid w:val="00ED50E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2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Google%20Drive\Word%20Templates\Atkins_Suite_2013-02-07\development\SNC%20Lavalin%20merger%20pt%202%20(Logos)\Howard%20Humphreys\HH%20Report.dotx" TargetMode="External"/></Relationships>
</file>

<file path=word/theme/theme1.xml><?xml version="1.0" encoding="utf-8"?>
<a:theme xmlns:a="http://schemas.openxmlformats.org/drawingml/2006/main" name="Office Theme">
  <a:themeElements>
    <a:clrScheme name="HowardHumphreys-Atkins">
      <a:dk1>
        <a:sysClr val="windowText" lastClr="000000"/>
      </a:dk1>
      <a:lt1>
        <a:sysClr val="window" lastClr="FFFFFF"/>
      </a:lt1>
      <a:dk2>
        <a:srgbClr val="394A58"/>
      </a:dk2>
      <a:lt2>
        <a:srgbClr val="156570"/>
      </a:lt2>
      <a:accent1>
        <a:srgbClr val="5B3282"/>
      </a:accent1>
      <a:accent2>
        <a:srgbClr val="0E6D66"/>
      </a:accent2>
      <a:accent3>
        <a:srgbClr val="1081CC"/>
      </a:accent3>
      <a:accent4>
        <a:srgbClr val="93BD13"/>
      </a:accent4>
      <a:accent5>
        <a:srgbClr val="394A58"/>
      </a:accent5>
      <a:accent6>
        <a:srgbClr val="A1987E"/>
      </a:accent6>
      <a:hlink>
        <a:srgbClr val="BED600"/>
      </a:hlink>
      <a:folHlink>
        <a:srgbClr val="BED6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768AC9-6A49-4360-812F-503375788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HH Report</Template>
  <TotalTime>1</TotalTime>
  <Pages>10</Pages>
  <Words>542</Words>
  <Characters>2446</Characters>
  <Application>Microsoft Office Word</Application>
  <DocSecurity>0</DocSecurity>
  <Lines>189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Bids and Reports</dc:subject>
  <dc:creator>Damaris Charana</dc:creator>
  <cp:keywords>Kanwal Syan</cp:keywords>
  <cp:lastModifiedBy>Davis Sagini</cp:lastModifiedBy>
  <cp:revision>2</cp:revision>
  <cp:lastPrinted>2016-10-04T15:50:00Z</cp:lastPrinted>
  <dcterms:created xsi:type="dcterms:W3CDTF">2025-11-14T05:50:00Z</dcterms:created>
  <dcterms:modified xsi:type="dcterms:W3CDTF">2025-11-14T05:50:00Z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160873316</vt:lpwstr>
  </property>
  <property fmtid="{D5CDD505-2E9C-101B-9397-08002B2CF9AE}" pid="3" name="DocReportTitle">
    <vt:lpwstr>Document Title</vt:lpwstr>
  </property>
  <property fmtid="{D5CDD505-2E9C-101B-9397-08002B2CF9AE}" pid="4" name="ClientName">
    <vt:lpwstr>Client Name</vt:lpwstr>
  </property>
  <property fmtid="{D5CDD505-2E9C-101B-9397-08002B2CF9AE}" pid="5" name="DocVersion">
    <vt:lpwstr>Version 1.0</vt:lpwstr>
  </property>
  <property fmtid="{D5CDD505-2E9C-101B-9397-08002B2CF9AE}" pid="6" name="AdditionalInformation">
    <vt:lpwstr>Other information</vt:lpwstr>
  </property>
  <property fmtid="{D5CDD505-2E9C-101B-9397-08002B2CF9AE}" pid="7" name="DocDate">
    <vt:lpwstr>4 October 2016</vt:lpwstr>
  </property>
  <property fmtid="{D5CDD505-2E9C-101B-9397-08002B2CF9AE}" pid="8" name="DocReference">
    <vt:lpwstr>Reference</vt:lpwstr>
  </property>
  <property fmtid="{D5CDD505-2E9C-101B-9397-08002B2CF9AE}" pid="9" name="DocFooter">
    <vt:lpwstr>4 October 2016 | Ref: Reference | Version 1.0</vt:lpwstr>
  </property>
  <property fmtid="{D5CDD505-2E9C-101B-9397-08002B2CF9AE}" pid="10" name="Confidential">
    <vt:lpwstr/>
  </property>
  <property fmtid="{D5CDD505-2E9C-101B-9397-08002B2CF9AE}" pid="11" name="InitialTemplateVersion">
    <vt:lpwstr>1.4</vt:lpwstr>
  </property>
  <property fmtid="{D5CDD505-2E9C-101B-9397-08002B2CF9AE}" pid="12" name="CurrentTemplateVersion">
    <vt:lpwstr>1.4</vt:lpwstr>
  </property>
  <property fmtid="{D5CDD505-2E9C-101B-9397-08002B2CF9AE}" pid="13" name="DocTemplateName">
    <vt:lpwstr>2015 Atkins Simple Bid or Report.dotm</vt:lpwstr>
  </property>
  <property fmtid="{D5CDD505-2E9C-101B-9397-08002B2CF9AE}" pid="14" name="DocWizardRun">
    <vt:lpwstr>Yes</vt:lpwstr>
  </property>
  <property fmtid="{D5CDD505-2E9C-101B-9397-08002B2CF9AE}" pid="15" name="PageSize">
    <vt:lpwstr>A4</vt:lpwstr>
  </property>
  <property fmtid="{D5CDD505-2E9C-101B-9397-08002B2CF9AE}" pid="16" name="TitlePageImage">
    <vt:lpwstr>(Generic 1)</vt:lpwstr>
  </property>
  <property fmtid="{D5CDD505-2E9C-101B-9397-08002B2CF9AE}" pid="17" name="TitlePageExists">
    <vt:lpwstr>True</vt:lpwstr>
  </property>
</Properties>
</file>